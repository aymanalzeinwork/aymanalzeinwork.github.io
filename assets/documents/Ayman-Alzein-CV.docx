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39B03" w14:textId="3C6F0335" w:rsidR="00D75396" w:rsidRDefault="00D75396" w:rsidP="000C45FF">
      <w:pPr>
        <w:tabs>
          <w:tab w:val="left" w:pos="990"/>
        </w:tabs>
      </w:pPr>
    </w:p>
    <w:p w14:paraId="6C1EC955" w14:textId="4EEDD815" w:rsidR="00D75396" w:rsidRDefault="00D75396" w:rsidP="000C45FF">
      <w:pPr>
        <w:tabs>
          <w:tab w:val="left" w:pos="990"/>
        </w:tabs>
      </w:pPr>
    </w:p>
    <w:p w14:paraId="741EBCD5" w14:textId="09DACB3E" w:rsidR="00D75396" w:rsidRDefault="001030F3" w:rsidP="000C45FF">
      <w:pPr>
        <w:tabs>
          <w:tab w:val="left" w:pos="990"/>
        </w:tabs>
      </w:pPr>
      <w:r w:rsidRPr="00D75396">
        <w:rPr>
          <w:noProof/>
          <w:sz w:val="72"/>
          <w:szCs w:val="72"/>
          <w:lang w:val="en-US" w:eastAsia="en-US"/>
        </w:rPr>
        <mc:AlternateContent>
          <mc:Choice Requires="wps">
            <w:drawing>
              <wp:anchor distT="45720" distB="45720" distL="114300" distR="114300" simplePos="0" relativeHeight="251661312" behindDoc="0" locked="0" layoutInCell="1" allowOverlap="1" wp14:anchorId="711F901E" wp14:editId="24CCA04E">
                <wp:simplePos x="0" y="0"/>
                <wp:positionH relativeFrom="column">
                  <wp:posOffset>2667000</wp:posOffset>
                </wp:positionH>
                <wp:positionV relativeFrom="page">
                  <wp:posOffset>899160</wp:posOffset>
                </wp:positionV>
                <wp:extent cx="4255135" cy="11430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5135" cy="1143000"/>
                        </a:xfrm>
                        <a:prstGeom prst="rect">
                          <a:avLst/>
                        </a:prstGeom>
                        <a:noFill/>
                        <a:ln w="9525">
                          <a:noFill/>
                          <a:miter lim="800000"/>
                          <a:headEnd/>
                          <a:tailEnd/>
                        </a:ln>
                      </wps:spPr>
                      <wps:txbx>
                        <w:txbxContent>
                          <w:p w14:paraId="360AA229" w14:textId="6E6F69ED" w:rsidR="00D75396" w:rsidRDefault="00CE34BF" w:rsidP="00D75396">
                            <w:pPr>
                              <w:pStyle w:val="Title"/>
                              <w:rPr>
                                <w:sz w:val="72"/>
                                <w:szCs w:val="72"/>
                                <w:lang w:val="en-US"/>
                              </w:rPr>
                            </w:pPr>
                            <w:r>
                              <w:rPr>
                                <w:sz w:val="72"/>
                                <w:szCs w:val="72"/>
                                <w:lang w:val="en-US"/>
                              </w:rPr>
                              <w:t>Ayman Alzein</w:t>
                            </w:r>
                          </w:p>
                          <w:p w14:paraId="50FBC973" w14:textId="5AE96DEF" w:rsidR="00D75396" w:rsidRPr="00D75396" w:rsidRDefault="00D75396" w:rsidP="00D75396">
                            <w:pPr>
                              <w:rPr>
                                <w:lang w:val="en-US"/>
                              </w:rPr>
                            </w:pPr>
                            <w:r w:rsidRPr="001F5602">
                              <w:rPr>
                                <w:sz w:val="36"/>
                                <w:szCs w:val="36"/>
                                <w:lang w:val="en-US"/>
                              </w:rPr>
                              <w:t>C</w:t>
                            </w:r>
                            <w:r w:rsidR="00CE34BF">
                              <w:rPr>
                                <w:sz w:val="36"/>
                                <w:szCs w:val="36"/>
                                <w:lang w:val="en-US"/>
                              </w:rPr>
                              <w:t xml:space="preserve">ontrol and </w:t>
                            </w:r>
                            <w:r w:rsidR="001030F3">
                              <w:rPr>
                                <w:sz w:val="36"/>
                                <w:szCs w:val="36"/>
                                <w:lang w:val="en-US"/>
                              </w:rPr>
                              <w:t>System</w:t>
                            </w:r>
                            <w:r w:rsidR="00CE34BF">
                              <w:rPr>
                                <w:sz w:val="36"/>
                                <w:szCs w:val="36"/>
                                <w:lang w:val="en-US"/>
                              </w:rPr>
                              <w:t xml:space="preserve"> engineer</w:t>
                            </w:r>
                          </w:p>
                          <w:p w14:paraId="666C1059" w14:textId="77777777" w:rsidR="00D75396" w:rsidRPr="00D72DA6" w:rsidRDefault="00D75396">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1F901E" id="_x0000_t202" coordsize="21600,21600" o:spt="202" path="m,l,21600r21600,l21600,xe">
                <v:stroke joinstyle="miter"/>
                <v:path gradientshapeok="t" o:connecttype="rect"/>
              </v:shapetype>
              <v:shape id="Text Box 2" o:spid="_x0000_s1026" type="#_x0000_t202" style="position:absolute;margin-left:210pt;margin-top:70.8pt;width:335.05pt;height:90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" filled="f" stroked="f">
                <v:textbox>
                  <w:txbxContent>
                    <w:p w14:paraId="360AA229" w14:textId="6E6F69ED" w:rsidR="00D75396" w:rsidRDefault="00CE34BF" w:rsidP="00D75396">
                      <w:pPr>
                        <w:pStyle w:val="Title"/>
                        <w:rPr>
                          <w:sz w:val="72"/>
                          <w:szCs w:val="72"/>
                          <w:lang w:val="en-US"/>
                        </w:rPr>
                      </w:pPr>
                      <w:r>
                        <w:rPr>
                          <w:sz w:val="72"/>
                          <w:szCs w:val="72"/>
                          <w:lang w:val="en-US"/>
                        </w:rPr>
                        <w:t>Ayman Alzein</w:t>
                      </w:r>
                    </w:p>
                    <w:p w14:paraId="50FBC973" w14:textId="5AE96DEF" w:rsidR="00D75396" w:rsidRPr="00D75396" w:rsidRDefault="00D75396" w:rsidP="00D75396">
                      <w:pPr>
                        <w:rPr>
                          <w:lang w:val="en-US"/>
                        </w:rPr>
                      </w:pPr>
                      <w:r w:rsidRPr="001F5602">
                        <w:rPr>
                          <w:sz w:val="36"/>
                          <w:szCs w:val="36"/>
                          <w:lang w:val="en-US"/>
                        </w:rPr>
                        <w:t>C</w:t>
                      </w:r>
                      <w:r w:rsidR="00CE34BF">
                        <w:rPr>
                          <w:sz w:val="36"/>
                          <w:szCs w:val="36"/>
                          <w:lang w:val="en-US"/>
                        </w:rPr>
                        <w:t xml:space="preserve">ontrol and </w:t>
                      </w:r>
                      <w:r w:rsidR="001030F3">
                        <w:rPr>
                          <w:sz w:val="36"/>
                          <w:szCs w:val="36"/>
                          <w:lang w:val="en-US"/>
                        </w:rPr>
                        <w:t>System</w:t>
                      </w:r>
                      <w:r w:rsidR="00CE34BF">
                        <w:rPr>
                          <w:sz w:val="36"/>
                          <w:szCs w:val="36"/>
                          <w:lang w:val="en-US"/>
                        </w:rPr>
                        <w:t xml:space="preserve"> engineer</w:t>
                      </w:r>
                    </w:p>
                    <w:p w14:paraId="666C1059" w14:textId="77777777" w:rsidR="00D75396" w:rsidRPr="00D72DA6" w:rsidRDefault="00D75396">
                      <w:pPr>
                        <w:rPr>
                          <w:lang w:val="en-US"/>
                        </w:rPr>
                      </w:pPr>
                    </w:p>
                  </w:txbxContent>
                </v:textbox>
                <w10:wrap type="square" anchory="page"/>
              </v:shape>
            </w:pict>
          </mc:Fallback>
        </mc:AlternateContent>
      </w:r>
    </w:p>
    <w:p w14:paraId="5A3F3A6D" w14:textId="5F68D6CA" w:rsidR="00D75396" w:rsidRDefault="005A1A44" w:rsidP="000C45FF">
      <w:pPr>
        <w:tabs>
          <w:tab w:val="left" w:pos="990"/>
        </w:tabs>
      </w:pPr>
      <w:r>
        <w:rPr>
          <w:rFonts w:ascii="Calibri" w:hAnsi="Calibri"/>
          <w:b/>
          <w:noProof/>
          <w:lang w:val="en-US" w:eastAsia="en-US"/>
        </w:rPr>
        <w:drawing>
          <wp:anchor distT="0" distB="0" distL="114300" distR="114300" simplePos="0" relativeHeight="251677696" behindDoc="1" locked="0" layoutInCell="1" allowOverlap="1" wp14:anchorId="146A17B8" wp14:editId="12136227">
            <wp:simplePos x="0" y="0"/>
            <wp:positionH relativeFrom="column">
              <wp:posOffset>3810</wp:posOffset>
            </wp:positionH>
            <wp:positionV relativeFrom="paragraph">
              <wp:posOffset>109855</wp:posOffset>
            </wp:positionV>
            <wp:extent cx="2245360" cy="2171700"/>
            <wp:effectExtent l="95250" t="76200" r="97790" b="114300"/>
            <wp:wrapNone/>
            <wp:docPr id="6" name="Kuv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uva 6"/>
                    <pic:cNvPicPr/>
                  </pic:nvPicPr>
                  <pic:blipFill>
                    <a:blip r:embed="rId11">
                      <a:extLst>
                        <a:ext uri="{28A0092B-C50C-407E-A947-70E740481C1C}">
                          <a14:useLocalDpi xmlns:a14="http://schemas.microsoft.com/office/drawing/2010/main" val="0"/>
                        </a:ext>
                      </a:extLst>
                    </a:blip>
                    <a:srcRect l="261" r="261"/>
                    <a:stretch>
                      <a:fillRect/>
                    </a:stretch>
                  </pic:blipFill>
                  <pic:spPr bwMode="auto">
                    <a:xfrm>
                      <a:off x="0" y="0"/>
                      <a:ext cx="2245360" cy="2171700"/>
                    </a:xfrm>
                    <a:prstGeom prst="ellipse">
                      <a:avLst/>
                    </a:prstGeom>
                    <a:solidFill>
                      <a:srgbClr val="FFFFFF">
                        <a:shade val="85000"/>
                      </a:srgbClr>
                    </a:solidFill>
                    <a:ln w="28575" cap="sq" cmpd="sng" algn="ctr">
                      <a:solidFill>
                        <a:schemeClr val="accent4">
                          <a:lumMod val="60000"/>
                          <a:lumOff val="40000"/>
                        </a:schemeClr>
                      </a:solidFill>
                      <a:prstDash val="solid"/>
                      <a:miter lim="800000"/>
                      <a:headEnd type="none" w="med" len="med"/>
                      <a:tailEnd type="none" w="med" len="me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B15BF6" w14:textId="7FCFA0D8" w:rsidR="00D75396" w:rsidRDefault="00D75396" w:rsidP="000C45FF">
      <w:pPr>
        <w:tabs>
          <w:tab w:val="left" w:pos="990"/>
        </w:tabs>
      </w:pPr>
    </w:p>
    <w:p w14:paraId="1D21C995" w14:textId="55EA37A3" w:rsidR="00534B25" w:rsidRDefault="00534B25" w:rsidP="000C45FF">
      <w:pPr>
        <w:tabs>
          <w:tab w:val="left" w:pos="990"/>
        </w:tabs>
      </w:pPr>
    </w:p>
    <w:p w14:paraId="343F0B1B" w14:textId="69B05D12" w:rsidR="00534B25" w:rsidRDefault="00534B25" w:rsidP="000C45FF">
      <w:pPr>
        <w:tabs>
          <w:tab w:val="left" w:pos="990"/>
        </w:tabs>
      </w:pPr>
    </w:p>
    <w:p w14:paraId="7199EA90" w14:textId="77777777" w:rsidR="00534B25" w:rsidRDefault="00534B25" w:rsidP="000C45FF">
      <w:pPr>
        <w:tabs>
          <w:tab w:val="left" w:pos="990"/>
        </w:tabs>
      </w:pPr>
    </w:p>
    <w:p w14:paraId="38C89BC3" w14:textId="1E8D319D" w:rsidR="00534B25" w:rsidRDefault="00534B25" w:rsidP="000C45FF">
      <w:pPr>
        <w:tabs>
          <w:tab w:val="left" w:pos="990"/>
        </w:tabs>
      </w:pPr>
    </w:p>
    <w:p w14:paraId="030C4EA7" w14:textId="0AF4B53C" w:rsidR="00534B25" w:rsidRDefault="009A310D" w:rsidP="000C45FF">
      <w:pPr>
        <w:tabs>
          <w:tab w:val="left" w:pos="990"/>
        </w:tabs>
      </w:pPr>
      <w:r>
        <w:rPr>
          <w:noProof/>
          <w:lang w:val="en-US" w:eastAsia="en-US"/>
        </w:rPr>
        <mc:AlternateContent>
          <mc:Choice Requires="wps">
            <w:drawing>
              <wp:anchor distT="45720" distB="45720" distL="114300" distR="114300" simplePos="0" relativeHeight="251673600" behindDoc="0" locked="0" layoutInCell="1" allowOverlap="1" wp14:anchorId="764BB99F" wp14:editId="5C5173A9">
                <wp:simplePos x="0" y="0"/>
                <wp:positionH relativeFrom="column">
                  <wp:posOffset>2613660</wp:posOffset>
                </wp:positionH>
                <wp:positionV relativeFrom="page">
                  <wp:posOffset>1889760</wp:posOffset>
                </wp:positionV>
                <wp:extent cx="4255135" cy="8435340"/>
                <wp:effectExtent l="0" t="0" r="0" b="381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5135" cy="8435340"/>
                        </a:xfrm>
                        <a:prstGeom prst="rect">
                          <a:avLst/>
                        </a:prstGeom>
                        <a:noFill/>
                        <a:ln w="9525">
                          <a:noFill/>
                          <a:miter lim="800000"/>
                          <a:headEnd/>
                          <a:tailEnd/>
                        </a:ln>
                      </wps:spPr>
                      <wps:txbx id="2">
                        <w:txbxContent>
                          <w:p w14:paraId="7E8F6DE7" w14:textId="77777777" w:rsidR="006E0DF8" w:rsidRPr="00A15677" w:rsidRDefault="006E0DF8" w:rsidP="006E0DF8">
                            <w:pPr>
                              <w:pStyle w:val="Heading2"/>
                              <w:rPr>
                                <w:lang w:val="en-US"/>
                              </w:rPr>
                            </w:pPr>
                            <w:r w:rsidRPr="00A15677">
                              <w:rPr>
                                <w:lang w:val="en-US"/>
                              </w:rPr>
                              <w:t>INDUSTRIAL EXPERIENCE</w:t>
                            </w:r>
                          </w:p>
                          <w:p w14:paraId="508FFABB" w14:textId="097C7A16" w:rsidR="00F51C06" w:rsidRDefault="00377F4F" w:rsidP="00F51C06">
                            <w:pPr>
                              <w:rPr>
                                <w:lang w:val="en-US"/>
                              </w:rPr>
                            </w:pPr>
                            <w:r>
                              <w:rPr>
                                <w:lang w:val="en-US"/>
                              </w:rPr>
                              <w:t>Model-based</w:t>
                            </w:r>
                            <w:r w:rsidR="00F51C06">
                              <w:rPr>
                                <w:lang w:val="en-US"/>
                              </w:rPr>
                              <w:t xml:space="preserve"> development - Control design - Sensor fusion </w:t>
                            </w:r>
                            <w:r w:rsidR="00B14A1A">
                              <w:rPr>
                                <w:lang w:val="en-US"/>
                              </w:rPr>
                              <w:t>-</w:t>
                            </w:r>
                            <w:r w:rsidR="00F51C06">
                              <w:rPr>
                                <w:lang w:val="en-US"/>
                              </w:rPr>
                              <w:t xml:space="preserve"> Robotics - Automation and PLC</w:t>
                            </w:r>
                            <w:r w:rsidR="00170AA6">
                              <w:rPr>
                                <w:lang w:val="en-US"/>
                              </w:rPr>
                              <w:t xml:space="preserve"> </w:t>
                            </w:r>
                            <w:r w:rsidR="00691D20">
                              <w:rPr>
                                <w:lang w:val="en-US"/>
                              </w:rPr>
                              <w:t>–</w:t>
                            </w:r>
                            <w:r w:rsidR="00C26812">
                              <w:rPr>
                                <w:lang w:val="en-US"/>
                              </w:rPr>
                              <w:t xml:space="preserve"> Embedded Systems -</w:t>
                            </w:r>
                            <w:r w:rsidR="00170AA6">
                              <w:rPr>
                                <w:lang w:val="en-US"/>
                              </w:rPr>
                              <w:t xml:space="preserve"> Autom</w:t>
                            </w:r>
                            <w:r w:rsidR="00691D20">
                              <w:rPr>
                                <w:lang w:val="en-US"/>
                              </w:rPr>
                              <w:t>otive diagnostics</w:t>
                            </w:r>
                            <w:r w:rsidR="004303A3">
                              <w:rPr>
                                <w:lang w:val="en-US"/>
                              </w:rPr>
                              <w:t xml:space="preserve"> -</w:t>
                            </w:r>
                            <w:r w:rsidR="006029FE">
                              <w:rPr>
                                <w:lang w:val="en-US"/>
                              </w:rPr>
                              <w:t xml:space="preserve"> Test and Validation</w:t>
                            </w:r>
                            <w:r w:rsidR="00F51C06">
                              <w:rPr>
                                <w:lang w:val="en-US"/>
                              </w:rPr>
                              <w:t>.</w:t>
                            </w:r>
                          </w:p>
                          <w:p w14:paraId="1FB3E415" w14:textId="77777777" w:rsidR="00A15677" w:rsidRPr="00D75396" w:rsidRDefault="00A15677" w:rsidP="00A15677">
                            <w:pPr>
                              <w:pStyle w:val="Heading2"/>
                              <w:rPr>
                                <w:lang w:val="en-US"/>
                              </w:rPr>
                            </w:pPr>
                            <w:r w:rsidRPr="00D75396">
                              <w:rPr>
                                <w:lang w:val="en-US"/>
                              </w:rPr>
                              <w:t>EDUCATION</w:t>
                            </w:r>
                          </w:p>
                          <w:p w14:paraId="16AEB3AF" w14:textId="5B7D4A81" w:rsidR="00B14A1A" w:rsidRDefault="00B14A1A" w:rsidP="00B14A1A">
                            <w:pPr>
                              <w:rPr>
                                <w:lang w:val="en-US"/>
                              </w:rPr>
                            </w:pPr>
                            <w:r>
                              <w:rPr>
                                <w:lang w:val="en-US"/>
                              </w:rPr>
                              <w:t>Chalmers University, Gothenburg,</w:t>
                            </w:r>
                            <w:r w:rsidR="00B92D43">
                              <w:rPr>
                                <w:lang w:val="en-US"/>
                              </w:rPr>
                              <w:t xml:space="preserve"> January</w:t>
                            </w:r>
                            <w:r>
                              <w:rPr>
                                <w:lang w:val="en-US"/>
                              </w:rPr>
                              <w:t xml:space="preserve"> 2025</w:t>
                            </w:r>
                          </w:p>
                          <w:p w14:paraId="0C635545" w14:textId="41AD9A59" w:rsidR="00B14A1A" w:rsidRPr="00B73DEC" w:rsidRDefault="00B14A1A" w:rsidP="00B73DEC">
                            <w:pPr>
                              <w:pStyle w:val="ListParagraph"/>
                              <w:numPr>
                                <w:ilvl w:val="0"/>
                                <w:numId w:val="1"/>
                              </w:numPr>
                              <w:rPr>
                                <w:lang w:val="en-US"/>
                              </w:rPr>
                            </w:pPr>
                            <w:r w:rsidRPr="00B73DEC">
                              <w:rPr>
                                <w:lang w:val="en-US"/>
                              </w:rPr>
                              <w:t xml:space="preserve">MSc System, Control and Mechatronics. </w:t>
                            </w:r>
                          </w:p>
                          <w:p w14:paraId="7917A578" w14:textId="12E3C8EA" w:rsidR="00B14A1A" w:rsidRPr="00B73DEC" w:rsidRDefault="00B14A1A" w:rsidP="00B73DEC">
                            <w:pPr>
                              <w:pStyle w:val="ListParagraph"/>
                              <w:numPr>
                                <w:ilvl w:val="0"/>
                                <w:numId w:val="1"/>
                              </w:numPr>
                              <w:rPr>
                                <w:lang w:val="en-US"/>
                              </w:rPr>
                            </w:pPr>
                            <w:r w:rsidRPr="00B73DEC">
                              <w:rPr>
                                <w:lang w:val="en-US"/>
                              </w:rPr>
                              <w:t>Bachelor</w:t>
                            </w:r>
                            <w:r w:rsidR="006029FE">
                              <w:rPr>
                                <w:lang w:val="en-US"/>
                              </w:rPr>
                              <w:t>,</w:t>
                            </w:r>
                            <w:r w:rsidRPr="00B73DEC">
                              <w:rPr>
                                <w:lang w:val="en-US"/>
                              </w:rPr>
                              <w:t xml:space="preserve"> Automation and Mechatronics.</w:t>
                            </w:r>
                          </w:p>
                          <w:p w14:paraId="031EDDF2" w14:textId="77777777" w:rsidR="00A15677" w:rsidRPr="00A15677" w:rsidRDefault="00A15677" w:rsidP="00A15677">
                            <w:pPr>
                              <w:pStyle w:val="Heading2"/>
                              <w:rPr>
                                <w:lang w:val="en-US"/>
                              </w:rPr>
                            </w:pPr>
                            <w:r w:rsidRPr="00A15677">
                              <w:rPr>
                                <w:lang w:val="en-US"/>
                              </w:rPr>
                              <w:t>Work experience</w:t>
                            </w:r>
                          </w:p>
                          <w:p w14:paraId="66AAF82F" w14:textId="430E8462" w:rsidR="00FD65DF" w:rsidRDefault="00FD65DF" w:rsidP="00A15677">
                            <w:pPr>
                              <w:tabs>
                                <w:tab w:val="left" w:pos="2835"/>
                              </w:tabs>
                              <w:rPr>
                                <w:b/>
                                <w:lang w:val="en-US"/>
                              </w:rPr>
                            </w:pPr>
                            <w:r>
                              <w:rPr>
                                <w:b/>
                                <w:lang w:val="en-US"/>
                              </w:rPr>
                              <w:t>Volvo Cars</w:t>
                            </w:r>
                            <w:r w:rsidR="007A782D">
                              <w:rPr>
                                <w:b/>
                                <w:lang w:val="en-US"/>
                              </w:rPr>
                              <w:t xml:space="preserve">, </w:t>
                            </w:r>
                            <w:r w:rsidR="001D1228">
                              <w:rPr>
                                <w:bCs/>
                                <w:lang w:val="en-US"/>
                              </w:rPr>
                              <w:t>Automation and fault tracing</w:t>
                            </w:r>
                            <w:r w:rsidR="007E00C8" w:rsidRPr="006E60AB">
                              <w:rPr>
                                <w:bCs/>
                                <w:lang w:val="en-US"/>
                              </w:rPr>
                              <w:t xml:space="preserve"> </w:t>
                            </w:r>
                            <w:r w:rsidR="002516EE" w:rsidRPr="006E60AB">
                              <w:rPr>
                                <w:bCs/>
                                <w:lang w:val="en-US"/>
                              </w:rPr>
                              <w:t>1/2025</w:t>
                            </w:r>
                            <w:r w:rsidR="00373145">
                              <w:rPr>
                                <w:bCs/>
                                <w:lang w:val="en-US"/>
                              </w:rPr>
                              <w:t xml:space="preserve"> </w:t>
                            </w:r>
                            <w:r w:rsidR="002516EE" w:rsidRPr="006E60AB">
                              <w:rPr>
                                <w:bCs/>
                                <w:lang w:val="en-US"/>
                              </w:rPr>
                              <w:t>-</w:t>
                            </w:r>
                            <w:r w:rsidR="006E60AB" w:rsidRPr="006E60AB">
                              <w:rPr>
                                <w:bCs/>
                                <w:lang w:val="en-US"/>
                              </w:rPr>
                              <w:t xml:space="preserve"> Ongoing</w:t>
                            </w:r>
                          </w:p>
                          <w:p w14:paraId="5FB8D3BC" w14:textId="0F3ECD76" w:rsidR="005C5CA2" w:rsidRDefault="00425189" w:rsidP="005C5CA2">
                            <w:pPr>
                              <w:tabs>
                                <w:tab w:val="left" w:pos="2835"/>
                              </w:tabs>
                            </w:pPr>
                            <w:r>
                              <w:t>Developing</w:t>
                            </w:r>
                            <w:r w:rsidR="005C5CA2">
                              <w:t xml:space="preserve"> an infrastructure for an automated testing </w:t>
                            </w:r>
                          </w:p>
                          <w:p w14:paraId="509FADF6" w14:textId="77777777" w:rsidR="005C5CA2" w:rsidRDefault="005C5CA2" w:rsidP="005C5CA2">
                            <w:pPr>
                              <w:tabs>
                                <w:tab w:val="left" w:pos="2835"/>
                              </w:tabs>
                            </w:pPr>
                            <w:r>
                              <w:t xml:space="preserve">environment that replicates the final vehicle assembly production flow, </w:t>
                            </w:r>
                          </w:p>
                          <w:p w14:paraId="43D4E1CF" w14:textId="5AA2D782" w:rsidR="00197E42" w:rsidRDefault="005C5CA2" w:rsidP="005C5CA2">
                            <w:pPr>
                              <w:tabs>
                                <w:tab w:val="left" w:pos="2835"/>
                              </w:tabs>
                            </w:pPr>
                            <w:r>
                              <w:t>enabling validation of software releases</w:t>
                            </w:r>
                            <w:r w:rsidR="002B0CEB">
                              <w:t xml:space="preserve"> and the SW production</w:t>
                            </w:r>
                            <w:r>
                              <w:t xml:space="preserve"> before deployment to the factory. The automation encompassed preparation of test objects, execution of tests, log management, and presentation of results.</w:t>
                            </w:r>
                          </w:p>
                          <w:p w14:paraId="70CA4B36" w14:textId="4C96499B" w:rsidR="00B6514A" w:rsidRDefault="005C5CA2" w:rsidP="005C5CA2">
                            <w:pPr>
                              <w:tabs>
                                <w:tab w:val="left" w:pos="2835"/>
                              </w:tabs>
                            </w:pPr>
                            <w:r>
                              <w:t>The role required a strong understanding of complete vehicle systems</w:t>
                            </w:r>
                            <w:r w:rsidR="00884828">
                              <w:t xml:space="preserve"> and automation</w:t>
                            </w:r>
                            <w:r w:rsidR="00A96C44">
                              <w:t xml:space="preserve"> experience</w:t>
                            </w:r>
                            <w:r w:rsidR="00884828">
                              <w:t xml:space="preserve">, </w:t>
                            </w:r>
                            <w:r>
                              <w:t>along with expertise in</w:t>
                            </w:r>
                            <w:r w:rsidR="00A96C44">
                              <w:t xml:space="preserve"> </w:t>
                            </w:r>
                            <w:r>
                              <w:t>diagnostics</w:t>
                            </w:r>
                            <w:r w:rsidR="00A96C44">
                              <w:t>.</w:t>
                            </w:r>
                          </w:p>
                          <w:p w14:paraId="2C55ADB9" w14:textId="77777777" w:rsidR="00425189" w:rsidRPr="009865EC" w:rsidRDefault="00425189" w:rsidP="005C5CA2">
                            <w:pPr>
                              <w:tabs>
                                <w:tab w:val="left" w:pos="2835"/>
                              </w:tabs>
                              <w:rPr>
                                <w:lang w:val="en-US"/>
                              </w:rPr>
                            </w:pPr>
                          </w:p>
                          <w:p w14:paraId="52353CCB" w14:textId="159094D9" w:rsidR="00A15677" w:rsidRDefault="00470CF6" w:rsidP="00A15677">
                            <w:pPr>
                              <w:tabs>
                                <w:tab w:val="left" w:pos="2835"/>
                              </w:tabs>
                              <w:rPr>
                                <w:lang w:val="en-US"/>
                              </w:rPr>
                            </w:pPr>
                            <w:r>
                              <w:rPr>
                                <w:b/>
                                <w:lang w:val="en-US"/>
                              </w:rPr>
                              <w:t>Satcube</w:t>
                            </w:r>
                            <w:r w:rsidR="00A15677" w:rsidRPr="00D75396">
                              <w:rPr>
                                <w:lang w:val="en-US"/>
                              </w:rPr>
                              <w:t xml:space="preserve">, </w:t>
                            </w:r>
                            <w:r>
                              <w:rPr>
                                <w:lang w:val="en-US"/>
                              </w:rPr>
                              <w:t>Thesis student</w:t>
                            </w:r>
                            <w:r w:rsidR="00A15677" w:rsidRPr="00D75396">
                              <w:rPr>
                                <w:lang w:val="en-US"/>
                              </w:rPr>
                              <w:t xml:space="preserve">, </w:t>
                            </w:r>
                            <w:r>
                              <w:rPr>
                                <w:lang w:val="en-US"/>
                              </w:rPr>
                              <w:t>8</w:t>
                            </w:r>
                            <w:r w:rsidR="00A15677" w:rsidRPr="00D75396">
                              <w:rPr>
                                <w:lang w:val="en-US"/>
                              </w:rPr>
                              <w:t>/20</w:t>
                            </w:r>
                            <w:r>
                              <w:rPr>
                                <w:lang w:val="en-US"/>
                              </w:rPr>
                              <w:t>24</w:t>
                            </w:r>
                            <w:r w:rsidR="00A15677" w:rsidRPr="00D75396">
                              <w:rPr>
                                <w:lang w:val="en-US"/>
                              </w:rPr>
                              <w:t xml:space="preserve"> – 1/20</w:t>
                            </w:r>
                            <w:r>
                              <w:rPr>
                                <w:lang w:val="en-US"/>
                              </w:rPr>
                              <w:t>25</w:t>
                            </w:r>
                          </w:p>
                          <w:p w14:paraId="58C42044" w14:textId="18FE166E" w:rsidR="009B4451" w:rsidRDefault="00A44CA6" w:rsidP="00A44CA6">
                            <w:r w:rsidRPr="00A44CA6">
                              <w:t>Developed a prototype antenna system for continuous satellite tracking on moving vehicles. Built a full Simulink simulation environment, modeled system dynamics, and designed control and sensor fusion algorithms. Validated simulations on a prototype implementation.</w:t>
                            </w:r>
                          </w:p>
                          <w:p w14:paraId="50397ED5" w14:textId="77777777" w:rsidR="00A44CA6" w:rsidRPr="001329B0" w:rsidRDefault="00A44CA6" w:rsidP="00A44CA6">
                            <w:pPr>
                              <w:rPr>
                                <w:lang w:val="en-US"/>
                              </w:rPr>
                            </w:pPr>
                          </w:p>
                          <w:p w14:paraId="33150C1E" w14:textId="58DA9A07" w:rsidR="00A15677" w:rsidRPr="001329B0" w:rsidRDefault="00470CF6" w:rsidP="00A15677">
                            <w:pPr>
                              <w:rPr>
                                <w:lang w:val="en-US"/>
                              </w:rPr>
                            </w:pPr>
                            <w:r>
                              <w:rPr>
                                <w:b/>
                                <w:lang w:val="en-US"/>
                              </w:rPr>
                              <w:t>Chalmers formula student</w:t>
                            </w:r>
                            <w:r w:rsidR="00A15677" w:rsidRPr="001329B0">
                              <w:rPr>
                                <w:lang w:val="en-US"/>
                              </w:rPr>
                              <w:t xml:space="preserve">, </w:t>
                            </w:r>
                            <w:r>
                              <w:rPr>
                                <w:lang w:val="en-US"/>
                              </w:rPr>
                              <w:t xml:space="preserve">Project </w:t>
                            </w:r>
                            <w:r w:rsidR="00A15677" w:rsidRPr="001329B0">
                              <w:rPr>
                                <w:lang w:val="en-US"/>
                              </w:rPr>
                              <w:t>Engineer</w:t>
                            </w:r>
                            <w:r w:rsidR="00A15677">
                              <w:rPr>
                                <w:lang w:val="en-US"/>
                              </w:rPr>
                              <w:t>, 10/20</w:t>
                            </w:r>
                            <w:r>
                              <w:rPr>
                                <w:lang w:val="en-US"/>
                              </w:rPr>
                              <w:t>23</w:t>
                            </w:r>
                            <w:r w:rsidR="00A15677">
                              <w:rPr>
                                <w:lang w:val="en-US"/>
                              </w:rPr>
                              <w:t xml:space="preserve"> – </w:t>
                            </w:r>
                            <w:r>
                              <w:rPr>
                                <w:lang w:val="en-US"/>
                              </w:rPr>
                              <w:t>10</w:t>
                            </w:r>
                            <w:r w:rsidR="00A15677">
                              <w:rPr>
                                <w:lang w:val="en-US"/>
                              </w:rPr>
                              <w:t>/20</w:t>
                            </w:r>
                            <w:r>
                              <w:rPr>
                                <w:lang w:val="en-US"/>
                              </w:rPr>
                              <w:t>24</w:t>
                            </w:r>
                          </w:p>
                          <w:p w14:paraId="7FBE13C2" w14:textId="2ECD673B" w:rsidR="00470CF6" w:rsidRDefault="00A44CA6" w:rsidP="00A44CA6">
                            <w:r w:rsidRPr="00A44CA6">
                              <w:t xml:space="preserve">Responsible for self-driving car electronics (IMU, LiDAR, PC, telemetry, Ethernet/CAN, remote emergency systems). </w:t>
                            </w:r>
                          </w:p>
                          <w:p w14:paraId="6181D6AC" w14:textId="77777777" w:rsidR="00A44CA6" w:rsidRDefault="00A44CA6" w:rsidP="00A44CA6">
                            <w:pPr>
                              <w:rPr>
                                <w:lang w:val="en-US"/>
                              </w:rPr>
                            </w:pPr>
                          </w:p>
                          <w:p w14:paraId="2AC390F5" w14:textId="7A6C9C64" w:rsidR="00470CF6" w:rsidRPr="00D75396" w:rsidRDefault="00470CF6" w:rsidP="00470CF6">
                            <w:pPr>
                              <w:tabs>
                                <w:tab w:val="left" w:pos="2835"/>
                              </w:tabs>
                              <w:rPr>
                                <w:lang w:val="en-US"/>
                              </w:rPr>
                            </w:pPr>
                            <w:r>
                              <w:rPr>
                                <w:b/>
                                <w:lang w:val="en-US"/>
                              </w:rPr>
                              <w:t>RaySafe</w:t>
                            </w:r>
                            <w:r w:rsidRPr="00D75396">
                              <w:rPr>
                                <w:lang w:val="en-US"/>
                              </w:rPr>
                              <w:t xml:space="preserve">, </w:t>
                            </w:r>
                            <w:r>
                              <w:rPr>
                                <w:lang w:val="en-US"/>
                              </w:rPr>
                              <w:t>Calibration technician</w:t>
                            </w:r>
                            <w:r w:rsidRPr="00D75396">
                              <w:rPr>
                                <w:lang w:val="en-US"/>
                              </w:rPr>
                              <w:t xml:space="preserve">, </w:t>
                            </w:r>
                            <w:r w:rsidR="00B73DEC">
                              <w:rPr>
                                <w:lang w:val="en-US"/>
                              </w:rPr>
                              <w:t>10</w:t>
                            </w:r>
                            <w:r w:rsidRPr="00D75396">
                              <w:rPr>
                                <w:lang w:val="en-US"/>
                              </w:rPr>
                              <w:t>/20</w:t>
                            </w:r>
                            <w:r>
                              <w:rPr>
                                <w:lang w:val="en-US"/>
                              </w:rPr>
                              <w:t>2</w:t>
                            </w:r>
                            <w:r w:rsidR="00B73DEC">
                              <w:rPr>
                                <w:lang w:val="en-US"/>
                              </w:rPr>
                              <w:t>2</w:t>
                            </w:r>
                            <w:r w:rsidRPr="00D75396">
                              <w:rPr>
                                <w:lang w:val="en-US"/>
                              </w:rPr>
                              <w:t xml:space="preserve"> – 1</w:t>
                            </w:r>
                            <w:r w:rsidR="00B73DEC">
                              <w:rPr>
                                <w:lang w:val="en-US"/>
                              </w:rPr>
                              <w:t>0</w:t>
                            </w:r>
                            <w:r w:rsidRPr="00D75396">
                              <w:rPr>
                                <w:lang w:val="en-US"/>
                              </w:rPr>
                              <w:t>/20</w:t>
                            </w:r>
                            <w:r>
                              <w:rPr>
                                <w:lang w:val="en-US"/>
                              </w:rPr>
                              <w:t>2</w:t>
                            </w:r>
                            <w:r w:rsidR="00B73DEC">
                              <w:rPr>
                                <w:lang w:val="en-US"/>
                              </w:rPr>
                              <w:t>3</w:t>
                            </w:r>
                          </w:p>
                          <w:p w14:paraId="3B3AB8A0" w14:textId="7124E0B5" w:rsidR="00070E12" w:rsidRDefault="001030F3" w:rsidP="001030F3">
                            <w:r w:rsidRPr="001030F3">
                              <w:t>Performed x-ray radiation measurements, compared results with reference data, and updated sensor software for accuracy.</w:t>
                            </w:r>
                          </w:p>
                          <w:p w14:paraId="2DD9B478" w14:textId="77777777" w:rsidR="001030F3" w:rsidRDefault="001030F3" w:rsidP="001030F3">
                            <w:pPr>
                              <w:rPr>
                                <w:lang w:val="en-US"/>
                              </w:rPr>
                            </w:pPr>
                          </w:p>
                          <w:p w14:paraId="7D743447" w14:textId="77777777" w:rsidR="00A15677" w:rsidRPr="00F55610" w:rsidRDefault="00A15677" w:rsidP="00A15677">
                            <w:pPr>
                              <w:pStyle w:val="Heading2"/>
                              <w:rPr>
                                <w:lang w:val="en-US"/>
                              </w:rPr>
                            </w:pPr>
                            <w:r w:rsidRPr="00F55610">
                              <w:rPr>
                                <w:lang w:val="en-US"/>
                              </w:rPr>
                              <w:t>SOFTWARE SKILLS</w:t>
                            </w:r>
                          </w:p>
                          <w:p w14:paraId="445A3636" w14:textId="62F8B133" w:rsidR="002C1E32" w:rsidRPr="002A15B4" w:rsidRDefault="002A15B4" w:rsidP="002A15B4">
                            <w:pPr>
                              <w:rPr>
                                <w:lang w:val="en-US"/>
                              </w:rPr>
                            </w:pPr>
                            <w:r>
                              <w:rPr>
                                <w:lang w:val="en-US"/>
                              </w:rPr>
                              <w:t xml:space="preserve">- </w:t>
                            </w:r>
                            <w:r w:rsidR="00CB1882" w:rsidRPr="002A15B4">
                              <w:rPr>
                                <w:lang w:val="en-US"/>
                              </w:rPr>
                              <w:t>Modeling</w:t>
                            </w:r>
                            <w:r w:rsidR="002C1E32" w:rsidRPr="002A15B4">
                              <w:rPr>
                                <w:lang w:val="en-US"/>
                              </w:rPr>
                              <w:t xml:space="preserve"> and simulation: </w:t>
                            </w:r>
                            <w:r w:rsidR="00D131D8" w:rsidRPr="002A15B4">
                              <w:rPr>
                                <w:i/>
                                <w:iCs/>
                                <w:lang w:val="en-US"/>
                              </w:rPr>
                              <w:t>Matlab, Simulink, Simscape</w:t>
                            </w:r>
                          </w:p>
                          <w:p w14:paraId="0191B4B8" w14:textId="7461604B" w:rsidR="00A15677" w:rsidRPr="002A15B4" w:rsidRDefault="002A15B4" w:rsidP="002A15B4">
                            <w:pPr>
                              <w:rPr>
                                <w:i/>
                                <w:iCs/>
                                <w:lang w:val="en-US"/>
                              </w:rPr>
                            </w:pPr>
                            <w:r>
                              <w:rPr>
                                <w:lang w:val="en-US"/>
                              </w:rPr>
                              <w:t xml:space="preserve">- </w:t>
                            </w:r>
                            <w:r w:rsidR="002C1E32" w:rsidRPr="002A15B4">
                              <w:rPr>
                                <w:lang w:val="en-US"/>
                              </w:rPr>
                              <w:t xml:space="preserve">Mechatronics: </w:t>
                            </w:r>
                            <w:r w:rsidR="00D131D8" w:rsidRPr="002A15B4">
                              <w:rPr>
                                <w:i/>
                                <w:iCs/>
                                <w:lang w:val="en-US"/>
                              </w:rPr>
                              <w:t>Lab</w:t>
                            </w:r>
                            <w:r w:rsidR="00CE34BF" w:rsidRPr="002A15B4">
                              <w:rPr>
                                <w:i/>
                                <w:iCs/>
                                <w:lang w:val="en-US"/>
                              </w:rPr>
                              <w:t>VIEW</w:t>
                            </w:r>
                            <w:r w:rsidR="00D91E87" w:rsidRPr="002A15B4">
                              <w:rPr>
                                <w:i/>
                                <w:iCs/>
                                <w:lang w:val="en-US"/>
                              </w:rPr>
                              <w:t xml:space="preserve">, </w:t>
                            </w:r>
                            <w:r w:rsidR="00EB656C" w:rsidRPr="002A15B4">
                              <w:rPr>
                                <w:i/>
                                <w:iCs/>
                                <w:lang w:val="en-US"/>
                              </w:rPr>
                              <w:t>ROS.</w:t>
                            </w:r>
                          </w:p>
                          <w:p w14:paraId="621C8BC4" w14:textId="133F09A3" w:rsidR="008D2F54" w:rsidRPr="002A15B4" w:rsidRDefault="002A15B4" w:rsidP="002A15B4">
                            <w:pPr>
                              <w:rPr>
                                <w:lang w:val="en-US"/>
                              </w:rPr>
                            </w:pPr>
                            <w:r w:rsidRPr="002A15B4">
                              <w:rPr>
                                <w:lang w:val="en-US"/>
                              </w:rPr>
                              <w:t>-</w:t>
                            </w:r>
                            <w:r>
                              <w:rPr>
                                <w:lang w:val="en-US"/>
                              </w:rPr>
                              <w:t xml:space="preserve"> </w:t>
                            </w:r>
                            <w:r w:rsidRPr="002A15B4">
                              <w:rPr>
                                <w:lang w:val="en-US"/>
                              </w:rPr>
                              <w:t>S</w:t>
                            </w:r>
                            <w:r w:rsidR="00D81677" w:rsidRPr="002A15B4">
                              <w:rPr>
                                <w:lang w:val="en-US"/>
                              </w:rPr>
                              <w:t>W development</w:t>
                            </w:r>
                            <w:r w:rsidR="00351FDB" w:rsidRPr="002A15B4">
                              <w:rPr>
                                <w:lang w:val="en-US"/>
                              </w:rPr>
                              <w:t xml:space="preserve">: </w:t>
                            </w:r>
                            <w:r w:rsidR="00351FDB" w:rsidRPr="002A15B4">
                              <w:rPr>
                                <w:i/>
                                <w:iCs/>
                                <w:lang w:val="en-US"/>
                              </w:rPr>
                              <w:t>VS Code, Git, Docker</w:t>
                            </w:r>
                          </w:p>
                          <w:p w14:paraId="751E71E7" w14:textId="42C4CED1" w:rsidR="00A15677" w:rsidRPr="002A15B4" w:rsidRDefault="002A15B4" w:rsidP="002A15B4">
                            <w:pPr>
                              <w:rPr>
                                <w:lang w:val="en-US"/>
                              </w:rPr>
                            </w:pPr>
                            <w:r>
                              <w:rPr>
                                <w:lang w:val="en-US"/>
                              </w:rPr>
                              <w:t xml:space="preserve">- </w:t>
                            </w:r>
                            <w:r w:rsidR="00CE34BF" w:rsidRPr="002A15B4">
                              <w:rPr>
                                <w:lang w:val="en-US"/>
                              </w:rPr>
                              <w:t xml:space="preserve">Programming languages:  </w:t>
                            </w:r>
                            <w:r w:rsidR="00CE34BF" w:rsidRPr="002A15B4">
                              <w:rPr>
                                <w:i/>
                                <w:iCs/>
                                <w:lang w:val="en-US"/>
                              </w:rPr>
                              <w:t>Python, Java, C, FreeRots.</w:t>
                            </w:r>
                            <w:r w:rsidR="00CE34BF" w:rsidRPr="002A15B4">
                              <w:rPr>
                                <w:lang w:val="en-US"/>
                              </w:rPr>
                              <w:t xml:space="preserve"> </w:t>
                            </w:r>
                          </w:p>
                          <w:p w14:paraId="4BB979DB" w14:textId="1452AD08" w:rsidR="00D90206" w:rsidRPr="002A15B4" w:rsidRDefault="002A15B4" w:rsidP="002A15B4">
                            <w:pPr>
                              <w:rPr>
                                <w:i/>
                                <w:iCs/>
                                <w:lang w:val="en-US"/>
                              </w:rPr>
                            </w:pPr>
                            <w:r>
                              <w:rPr>
                                <w:lang w:val="en-US"/>
                              </w:rPr>
                              <w:t xml:space="preserve">- </w:t>
                            </w:r>
                            <w:r w:rsidR="003228F2" w:rsidRPr="002A15B4">
                              <w:rPr>
                                <w:lang w:val="en-US"/>
                              </w:rPr>
                              <w:t xml:space="preserve">Volvo’s: </w:t>
                            </w:r>
                            <w:r w:rsidR="003228F2" w:rsidRPr="002A15B4">
                              <w:rPr>
                                <w:i/>
                                <w:iCs/>
                                <w:lang w:val="en-US"/>
                              </w:rPr>
                              <w:t xml:space="preserve">DSA, Parallel diag, </w:t>
                            </w:r>
                            <w:r w:rsidR="003A5870" w:rsidRPr="002A15B4">
                              <w:rPr>
                                <w:i/>
                                <w:iCs/>
                                <w:lang w:val="en-US"/>
                              </w:rPr>
                              <w:t xml:space="preserve">GradeX, SiiG, OneEngine, </w:t>
                            </w:r>
                            <w:r w:rsidR="006E728D" w:rsidRPr="002A15B4">
                              <w:rPr>
                                <w:i/>
                                <w:iCs/>
                                <w:lang w:val="en-US"/>
                              </w:rPr>
                              <w:t>CarFlow, ReVi, AutoTester</w:t>
                            </w:r>
                            <w:r w:rsidR="00944B74" w:rsidRPr="002A15B4">
                              <w:rPr>
                                <w:i/>
                                <w:iCs/>
                                <w:lang w:val="en-US"/>
                              </w:rPr>
                              <w:t>, AutoVBFdownloader</w:t>
                            </w:r>
                            <w:r w:rsidR="006E728D" w:rsidRPr="002A15B4">
                              <w:rPr>
                                <w:i/>
                                <w:iCs/>
                                <w:lang w:val="en-US"/>
                              </w:rPr>
                              <w:t xml:space="preserve">. </w:t>
                            </w:r>
                          </w:p>
                          <w:p w14:paraId="10816810" w14:textId="07488999" w:rsidR="00C71298" w:rsidRPr="00023E2C" w:rsidRDefault="002A15B4" w:rsidP="002A15B4">
                            <w:pPr>
                              <w:rPr>
                                <w:lang w:val="en-US"/>
                              </w:rPr>
                            </w:pPr>
                            <w:r w:rsidRPr="00023E2C">
                              <w:rPr>
                                <w:lang w:val="en-US"/>
                              </w:rPr>
                              <w:t xml:space="preserve">- </w:t>
                            </w:r>
                            <w:r w:rsidR="00C71298" w:rsidRPr="00023E2C">
                              <w:rPr>
                                <w:lang w:val="en-US"/>
                              </w:rPr>
                              <w:t xml:space="preserve">Others: </w:t>
                            </w:r>
                            <w:r w:rsidR="00C71298" w:rsidRPr="00023E2C">
                              <w:rPr>
                                <w:i/>
                                <w:iCs/>
                                <w:lang w:val="en-US"/>
                              </w:rPr>
                              <w:t xml:space="preserve">Catia V5, Cura, </w:t>
                            </w:r>
                            <w:r w:rsidR="004B17CC" w:rsidRPr="00023E2C">
                              <w:rPr>
                                <w:i/>
                                <w:iCs/>
                                <w:lang w:val="en-US"/>
                              </w:rPr>
                              <w:t xml:space="preserve">Circuit </w:t>
                            </w:r>
                            <w:r w:rsidR="004B3B15">
                              <w:rPr>
                                <w:i/>
                                <w:iCs/>
                                <w:lang w:val="en-US"/>
                              </w:rPr>
                              <w:t>L</w:t>
                            </w:r>
                            <w:r w:rsidR="004B17CC" w:rsidRPr="00023E2C">
                              <w:rPr>
                                <w:i/>
                                <w:iCs/>
                                <w:lang w:val="en-US"/>
                              </w:rPr>
                              <w:t>ab</w:t>
                            </w:r>
                            <w:r w:rsidR="00023E2C" w:rsidRPr="00023E2C">
                              <w:rPr>
                                <w:i/>
                                <w:iCs/>
                                <w:lang w:val="en-US"/>
                              </w:rPr>
                              <w:t>.</w:t>
                            </w:r>
                          </w:p>
                          <w:p w14:paraId="3AF6F32F" w14:textId="16B552C7" w:rsidR="00A15677" w:rsidRPr="00A15677" w:rsidRDefault="00C96A6E" w:rsidP="00A15677">
                            <w:pPr>
                              <w:pStyle w:val="Heading2"/>
                              <w:rPr>
                                <w:lang w:val="en-US"/>
                              </w:rPr>
                            </w:pPr>
                            <w:r>
                              <w:rPr>
                                <w:lang w:val="en-US"/>
                              </w:rPr>
                              <w:t xml:space="preserve">Self taken </w:t>
                            </w:r>
                            <w:r w:rsidR="00A15677" w:rsidRPr="00A15677">
                              <w:rPr>
                                <w:lang w:val="en-US"/>
                              </w:rPr>
                              <w:t>COURSES</w:t>
                            </w:r>
                          </w:p>
                          <w:p w14:paraId="5C799468" w14:textId="7CBEF1A6" w:rsidR="0027184E" w:rsidRDefault="0027184E" w:rsidP="0027184E">
                            <w:pPr>
                              <w:rPr>
                                <w:lang w:val="en-US"/>
                              </w:rPr>
                            </w:pPr>
                            <w:r w:rsidRPr="0027184E">
                              <w:rPr>
                                <w:lang w:val="en-US"/>
                              </w:rPr>
                              <w:t>-</w:t>
                            </w:r>
                            <w:r>
                              <w:rPr>
                                <w:lang w:val="en-US"/>
                              </w:rPr>
                              <w:t xml:space="preserve"> </w:t>
                            </w:r>
                            <w:r w:rsidR="00B73DEC" w:rsidRPr="0027184E">
                              <w:rPr>
                                <w:lang w:val="en-US"/>
                              </w:rPr>
                              <w:t>Safety when working on and in Electric Vehicles.</w:t>
                            </w:r>
                            <w:r w:rsidR="009A310D" w:rsidRPr="0027184E">
                              <w:rPr>
                                <w:lang w:val="en-US"/>
                              </w:rPr>
                              <w:t xml:space="preserve"> University West, Trollhättan</w:t>
                            </w:r>
                            <w:r w:rsidR="00854B3B">
                              <w:rPr>
                                <w:lang w:val="en-US"/>
                              </w:rPr>
                              <w:t>.</w:t>
                            </w:r>
                          </w:p>
                          <w:p w14:paraId="1DD05570" w14:textId="035D8062" w:rsidR="00B73DEC" w:rsidRPr="00470CF6" w:rsidRDefault="0027184E" w:rsidP="0027184E">
                            <w:pPr>
                              <w:rPr>
                                <w:lang w:val="en-US"/>
                              </w:rPr>
                            </w:pPr>
                            <w:r>
                              <w:rPr>
                                <w:lang w:val="en-US"/>
                              </w:rPr>
                              <w:t xml:space="preserve">- </w:t>
                            </w:r>
                            <w:r w:rsidR="00B73DEC" w:rsidRPr="00470CF6">
                              <w:rPr>
                                <w:lang w:val="en-US"/>
                              </w:rPr>
                              <w:t>EMC in Automotiv</w:t>
                            </w:r>
                            <w:r w:rsidR="009A310D">
                              <w:rPr>
                                <w:lang w:val="en-US"/>
                              </w:rPr>
                              <w:t>e</w:t>
                            </w:r>
                            <w:r w:rsidR="004B3B15">
                              <w:rPr>
                                <w:lang w:val="en-US"/>
                              </w:rPr>
                              <w:t>.</w:t>
                            </w:r>
                            <w:r w:rsidR="009A310D">
                              <w:rPr>
                                <w:lang w:val="en-US"/>
                              </w:rPr>
                              <w:t xml:space="preserve"> </w:t>
                            </w:r>
                            <w:r w:rsidR="009A310D" w:rsidRPr="00470CF6">
                              <w:rPr>
                                <w:lang w:val="en-US"/>
                              </w:rPr>
                              <w:t xml:space="preserve">EMC services, </w:t>
                            </w:r>
                            <w:r w:rsidR="009A310D">
                              <w:rPr>
                                <w:lang w:val="en-US"/>
                              </w:rPr>
                              <w:t>Gothenburg</w:t>
                            </w:r>
                            <w:r w:rsidR="00854B3B">
                              <w:rPr>
                                <w:lang w:val="en-US"/>
                              </w:rPr>
                              <w:t>.</w:t>
                            </w:r>
                          </w:p>
                          <w:p w14:paraId="5FC6D62A" w14:textId="33028C64" w:rsidR="001329B0" w:rsidRDefault="0027184E" w:rsidP="00B91E0F">
                            <w:pPr>
                              <w:rPr>
                                <w:lang w:val="en-US"/>
                              </w:rPr>
                            </w:pPr>
                            <w:r>
                              <w:rPr>
                                <w:rFonts w:asciiTheme="majorBidi" w:eastAsia="Times New Roman" w:hAnsiTheme="majorBidi" w:cstheme="majorBidi"/>
                                <w:lang w:val="en-US" w:eastAsia="sv-SE"/>
                              </w:rPr>
                              <w:t xml:space="preserve">- </w:t>
                            </w:r>
                            <w:r w:rsidR="00B73DEC">
                              <w:rPr>
                                <w:lang w:val="en-US"/>
                              </w:rPr>
                              <w:t>LabView</w:t>
                            </w:r>
                            <w:r w:rsidR="004B3B15">
                              <w:rPr>
                                <w:lang w:val="en-US"/>
                              </w:rPr>
                              <w:t>.</w:t>
                            </w:r>
                            <w:r w:rsidR="009A310D" w:rsidRPr="009A310D">
                              <w:rPr>
                                <w:lang w:val="en-US"/>
                              </w:rPr>
                              <w:t xml:space="preserve"> </w:t>
                            </w:r>
                            <w:r w:rsidR="009A310D">
                              <w:rPr>
                                <w:lang w:val="en-US"/>
                              </w:rPr>
                              <w:t>LinkedIn academy</w:t>
                            </w:r>
                            <w:r w:rsidR="00854B3B">
                              <w:rPr>
                                <w:lang w:val="en-US"/>
                              </w:rPr>
                              <w:t>.</w:t>
                            </w:r>
                          </w:p>
                          <w:p w14:paraId="7ACBAA70" w14:textId="78EE062D" w:rsidR="0027184E" w:rsidRDefault="00854B3B" w:rsidP="00B91E0F">
                            <w:pPr>
                              <w:rPr>
                                <w:lang w:val="en-US"/>
                              </w:rPr>
                            </w:pPr>
                            <w:r>
                              <w:rPr>
                                <w:lang w:val="en-US"/>
                              </w:rPr>
                              <w:t>- 3D printing and laser cutting</w:t>
                            </w:r>
                            <w:r w:rsidR="004B3B15">
                              <w:rPr>
                                <w:lang w:val="en-US"/>
                              </w:rPr>
                              <w:t>.</w:t>
                            </w:r>
                            <w:r>
                              <w:rPr>
                                <w:lang w:val="en-US"/>
                              </w:rPr>
                              <w:t xml:space="preserve"> Case</w:t>
                            </w:r>
                            <w:r w:rsidR="004B3B15">
                              <w:rPr>
                                <w:lang w:val="en-US"/>
                              </w:rPr>
                              <w:t xml:space="preserve"> </w:t>
                            </w:r>
                            <w:r>
                              <w:rPr>
                                <w:lang w:val="en-US"/>
                              </w:rPr>
                              <w:t>Lab</w:t>
                            </w:r>
                            <w:r w:rsidR="004B3B15">
                              <w:rPr>
                                <w:lang w:val="en-US"/>
                              </w:rPr>
                              <w:t>, Gothenburg</w:t>
                            </w:r>
                            <w:r>
                              <w:rPr>
                                <w:lang w:val="en-US"/>
                              </w:rPr>
                              <w:t xml:space="preserve"> </w:t>
                            </w:r>
                          </w:p>
                          <w:p w14:paraId="2AB5FBB5" w14:textId="77777777" w:rsidR="0027184E" w:rsidRDefault="0027184E" w:rsidP="00B91E0F">
                            <w:pPr>
                              <w:rPr>
                                <w:lang w:val="en-US"/>
                              </w:rPr>
                            </w:pPr>
                          </w:p>
                          <w:p w14:paraId="0AB15BDE" w14:textId="77777777" w:rsidR="0027184E" w:rsidRPr="00B91E0F" w:rsidRDefault="0027184E" w:rsidP="00B91E0F">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4BB99F" id="_x0000_s1027" type="#_x0000_t202" style="position:absolute;margin-left:205.8pt;margin-top:148.8pt;width:335.05pt;height:664.2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" filled="f" stroked="f">
                <v:textbox style="mso-next-textbox:#_x0000_s1029">
                  <w:txbxContent>
                    <w:p w14:paraId="7E8F6DE7" w14:textId="77777777" w:rsidR="006E0DF8" w:rsidRPr="00A15677" w:rsidRDefault="006E0DF8" w:rsidP="006E0DF8">
                      <w:pPr>
                        <w:pStyle w:val="Heading2"/>
                        <w:rPr>
                          <w:lang w:val="en-US"/>
                        </w:rPr>
                      </w:pPr>
                      <w:r w:rsidRPr="00A15677">
                        <w:rPr>
                          <w:lang w:val="en-US"/>
                        </w:rPr>
                        <w:t>INDUSTRIAL EXPERIENCE</w:t>
                      </w:r>
                    </w:p>
                    <w:p w14:paraId="508FFABB" w14:textId="097C7A16" w:rsidR="00F51C06" w:rsidRDefault="00377F4F" w:rsidP="00F51C06">
                      <w:pPr>
                        <w:rPr>
                          <w:lang w:val="en-US"/>
                        </w:rPr>
                      </w:pPr>
                      <w:r>
                        <w:rPr>
                          <w:lang w:val="en-US"/>
                        </w:rPr>
                        <w:t>Model-based</w:t>
                      </w:r>
                      <w:r w:rsidR="00F51C06">
                        <w:rPr>
                          <w:lang w:val="en-US"/>
                        </w:rPr>
                        <w:t xml:space="preserve"> development - Control design - Sensor fusion </w:t>
                      </w:r>
                      <w:r w:rsidR="00B14A1A">
                        <w:rPr>
                          <w:lang w:val="en-US"/>
                        </w:rPr>
                        <w:t>-</w:t>
                      </w:r>
                      <w:r w:rsidR="00F51C06">
                        <w:rPr>
                          <w:lang w:val="en-US"/>
                        </w:rPr>
                        <w:t xml:space="preserve"> Robotics - Automation and PLC</w:t>
                      </w:r>
                      <w:r w:rsidR="00170AA6">
                        <w:rPr>
                          <w:lang w:val="en-US"/>
                        </w:rPr>
                        <w:t xml:space="preserve"> </w:t>
                      </w:r>
                      <w:r w:rsidR="00691D20">
                        <w:rPr>
                          <w:lang w:val="en-US"/>
                        </w:rPr>
                        <w:t>–</w:t>
                      </w:r>
                      <w:r w:rsidR="00C26812">
                        <w:rPr>
                          <w:lang w:val="en-US"/>
                        </w:rPr>
                        <w:t xml:space="preserve"> Embedded Systems -</w:t>
                      </w:r>
                      <w:r w:rsidR="00170AA6">
                        <w:rPr>
                          <w:lang w:val="en-US"/>
                        </w:rPr>
                        <w:t xml:space="preserve"> Autom</w:t>
                      </w:r>
                      <w:r w:rsidR="00691D20">
                        <w:rPr>
                          <w:lang w:val="en-US"/>
                        </w:rPr>
                        <w:t>otive diagnostics</w:t>
                      </w:r>
                      <w:r w:rsidR="004303A3">
                        <w:rPr>
                          <w:lang w:val="en-US"/>
                        </w:rPr>
                        <w:t xml:space="preserve"> -</w:t>
                      </w:r>
                      <w:r w:rsidR="006029FE">
                        <w:rPr>
                          <w:lang w:val="en-US"/>
                        </w:rPr>
                        <w:t xml:space="preserve"> Test and Validation</w:t>
                      </w:r>
                      <w:r w:rsidR="00F51C06">
                        <w:rPr>
                          <w:lang w:val="en-US"/>
                        </w:rPr>
                        <w:t>.</w:t>
                      </w:r>
                    </w:p>
                    <w:p w14:paraId="1FB3E415" w14:textId="77777777" w:rsidR="00A15677" w:rsidRPr="00D75396" w:rsidRDefault="00A15677" w:rsidP="00A15677">
                      <w:pPr>
                        <w:pStyle w:val="Heading2"/>
                        <w:rPr>
                          <w:lang w:val="en-US"/>
                        </w:rPr>
                      </w:pPr>
                      <w:r w:rsidRPr="00D75396">
                        <w:rPr>
                          <w:lang w:val="en-US"/>
                        </w:rPr>
                        <w:t>EDUCATION</w:t>
                      </w:r>
                    </w:p>
                    <w:p w14:paraId="16AEB3AF" w14:textId="5B7D4A81" w:rsidR="00B14A1A" w:rsidRDefault="00B14A1A" w:rsidP="00B14A1A">
                      <w:pPr>
                        <w:rPr>
                          <w:lang w:val="en-US"/>
                        </w:rPr>
                      </w:pPr>
                      <w:r>
                        <w:rPr>
                          <w:lang w:val="en-US"/>
                        </w:rPr>
                        <w:t>Chalmers University, Gothenburg,</w:t>
                      </w:r>
                      <w:r w:rsidR="00B92D43">
                        <w:rPr>
                          <w:lang w:val="en-US"/>
                        </w:rPr>
                        <w:t xml:space="preserve"> January</w:t>
                      </w:r>
                      <w:r>
                        <w:rPr>
                          <w:lang w:val="en-US"/>
                        </w:rPr>
                        <w:t xml:space="preserve"> 2025</w:t>
                      </w:r>
                    </w:p>
                    <w:p w14:paraId="0C635545" w14:textId="41AD9A59" w:rsidR="00B14A1A" w:rsidRPr="00B73DEC" w:rsidRDefault="00B14A1A" w:rsidP="00B73DEC">
                      <w:pPr>
                        <w:pStyle w:val="ListParagraph"/>
                        <w:numPr>
                          <w:ilvl w:val="0"/>
                          <w:numId w:val="1"/>
                        </w:numPr>
                        <w:rPr>
                          <w:lang w:val="en-US"/>
                        </w:rPr>
                      </w:pPr>
                      <w:r w:rsidRPr="00B73DEC">
                        <w:rPr>
                          <w:lang w:val="en-US"/>
                        </w:rPr>
                        <w:t xml:space="preserve">MSc System, Control and Mechatronics. </w:t>
                      </w:r>
                    </w:p>
                    <w:p w14:paraId="7917A578" w14:textId="12E3C8EA" w:rsidR="00B14A1A" w:rsidRPr="00B73DEC" w:rsidRDefault="00B14A1A" w:rsidP="00B73DEC">
                      <w:pPr>
                        <w:pStyle w:val="ListParagraph"/>
                        <w:numPr>
                          <w:ilvl w:val="0"/>
                          <w:numId w:val="1"/>
                        </w:numPr>
                        <w:rPr>
                          <w:lang w:val="en-US"/>
                        </w:rPr>
                      </w:pPr>
                      <w:r w:rsidRPr="00B73DEC">
                        <w:rPr>
                          <w:lang w:val="en-US"/>
                        </w:rPr>
                        <w:t>Bachelor</w:t>
                      </w:r>
                      <w:r w:rsidR="006029FE">
                        <w:rPr>
                          <w:lang w:val="en-US"/>
                        </w:rPr>
                        <w:t>,</w:t>
                      </w:r>
                      <w:r w:rsidRPr="00B73DEC">
                        <w:rPr>
                          <w:lang w:val="en-US"/>
                        </w:rPr>
                        <w:t xml:space="preserve"> Automation and Mechatronics.</w:t>
                      </w:r>
                    </w:p>
                    <w:p w14:paraId="031EDDF2" w14:textId="77777777" w:rsidR="00A15677" w:rsidRPr="00A15677" w:rsidRDefault="00A15677" w:rsidP="00A15677">
                      <w:pPr>
                        <w:pStyle w:val="Heading2"/>
                        <w:rPr>
                          <w:lang w:val="en-US"/>
                        </w:rPr>
                      </w:pPr>
                      <w:r w:rsidRPr="00A15677">
                        <w:rPr>
                          <w:lang w:val="en-US"/>
                        </w:rPr>
                        <w:t>Work experience</w:t>
                      </w:r>
                    </w:p>
                    <w:p w14:paraId="66AAF82F" w14:textId="430E8462" w:rsidR="00FD65DF" w:rsidRDefault="00FD65DF" w:rsidP="00A15677">
                      <w:pPr>
                        <w:tabs>
                          <w:tab w:val="left" w:pos="2835"/>
                        </w:tabs>
                        <w:rPr>
                          <w:b/>
                          <w:lang w:val="en-US"/>
                        </w:rPr>
                      </w:pPr>
                      <w:r>
                        <w:rPr>
                          <w:b/>
                          <w:lang w:val="en-US"/>
                        </w:rPr>
                        <w:t>Volvo Cars</w:t>
                      </w:r>
                      <w:r w:rsidR="007A782D">
                        <w:rPr>
                          <w:b/>
                          <w:lang w:val="en-US"/>
                        </w:rPr>
                        <w:t xml:space="preserve">, </w:t>
                      </w:r>
                      <w:r w:rsidR="001D1228">
                        <w:rPr>
                          <w:bCs/>
                          <w:lang w:val="en-US"/>
                        </w:rPr>
                        <w:t>Automation and fault tracing</w:t>
                      </w:r>
                      <w:r w:rsidR="007E00C8" w:rsidRPr="006E60AB">
                        <w:rPr>
                          <w:bCs/>
                          <w:lang w:val="en-US"/>
                        </w:rPr>
                        <w:t xml:space="preserve"> </w:t>
                      </w:r>
                      <w:r w:rsidR="002516EE" w:rsidRPr="006E60AB">
                        <w:rPr>
                          <w:bCs/>
                          <w:lang w:val="en-US"/>
                        </w:rPr>
                        <w:t>1/2025</w:t>
                      </w:r>
                      <w:r w:rsidR="00373145">
                        <w:rPr>
                          <w:bCs/>
                          <w:lang w:val="en-US"/>
                        </w:rPr>
                        <w:t xml:space="preserve"> </w:t>
                      </w:r>
                      <w:r w:rsidR="002516EE" w:rsidRPr="006E60AB">
                        <w:rPr>
                          <w:bCs/>
                          <w:lang w:val="en-US"/>
                        </w:rPr>
                        <w:t>-</w:t>
                      </w:r>
                      <w:r w:rsidR="006E60AB" w:rsidRPr="006E60AB">
                        <w:rPr>
                          <w:bCs/>
                          <w:lang w:val="en-US"/>
                        </w:rPr>
                        <w:t xml:space="preserve"> Ongoing</w:t>
                      </w:r>
                    </w:p>
                    <w:p w14:paraId="5FB8D3BC" w14:textId="0F3ECD76" w:rsidR="005C5CA2" w:rsidRDefault="00425189" w:rsidP="005C5CA2">
                      <w:pPr>
                        <w:tabs>
                          <w:tab w:val="left" w:pos="2835"/>
                        </w:tabs>
                      </w:pPr>
                      <w:r>
                        <w:t>Developing</w:t>
                      </w:r>
                      <w:r w:rsidR="005C5CA2">
                        <w:t xml:space="preserve"> an infrastructure for an automated testing </w:t>
                      </w:r>
                    </w:p>
                    <w:p w14:paraId="509FADF6" w14:textId="77777777" w:rsidR="005C5CA2" w:rsidRDefault="005C5CA2" w:rsidP="005C5CA2">
                      <w:pPr>
                        <w:tabs>
                          <w:tab w:val="left" w:pos="2835"/>
                        </w:tabs>
                      </w:pPr>
                      <w:r>
                        <w:t xml:space="preserve">environment that replicates the final vehicle assembly production flow, </w:t>
                      </w:r>
                    </w:p>
                    <w:p w14:paraId="43D4E1CF" w14:textId="5AA2D782" w:rsidR="00197E42" w:rsidRDefault="005C5CA2" w:rsidP="005C5CA2">
                      <w:pPr>
                        <w:tabs>
                          <w:tab w:val="left" w:pos="2835"/>
                        </w:tabs>
                      </w:pPr>
                      <w:r>
                        <w:t>enabling validation of software releases</w:t>
                      </w:r>
                      <w:r w:rsidR="002B0CEB">
                        <w:t xml:space="preserve"> and the SW production</w:t>
                      </w:r>
                      <w:r>
                        <w:t xml:space="preserve"> before deployment to the factory. The automation encompassed preparation of test objects, execution of tests, log management, and presentation of results.</w:t>
                      </w:r>
                    </w:p>
                    <w:p w14:paraId="70CA4B36" w14:textId="4C96499B" w:rsidR="00B6514A" w:rsidRDefault="005C5CA2" w:rsidP="005C5CA2">
                      <w:pPr>
                        <w:tabs>
                          <w:tab w:val="left" w:pos="2835"/>
                        </w:tabs>
                      </w:pPr>
                      <w:r>
                        <w:t>The role required a strong understanding of complete vehicle systems</w:t>
                      </w:r>
                      <w:r w:rsidR="00884828">
                        <w:t xml:space="preserve"> and automation</w:t>
                      </w:r>
                      <w:r w:rsidR="00A96C44">
                        <w:t xml:space="preserve"> experience</w:t>
                      </w:r>
                      <w:r w:rsidR="00884828">
                        <w:t xml:space="preserve">, </w:t>
                      </w:r>
                      <w:r>
                        <w:t>along with expertise in</w:t>
                      </w:r>
                      <w:r w:rsidR="00A96C44">
                        <w:t xml:space="preserve"> </w:t>
                      </w:r>
                      <w:r>
                        <w:t>diagnostics</w:t>
                      </w:r>
                      <w:r w:rsidR="00A96C44">
                        <w:t>.</w:t>
                      </w:r>
                    </w:p>
                    <w:p w14:paraId="2C55ADB9" w14:textId="77777777" w:rsidR="00425189" w:rsidRPr="009865EC" w:rsidRDefault="00425189" w:rsidP="005C5CA2">
                      <w:pPr>
                        <w:tabs>
                          <w:tab w:val="left" w:pos="2835"/>
                        </w:tabs>
                        <w:rPr>
                          <w:lang w:val="en-US"/>
                        </w:rPr>
                      </w:pPr>
                    </w:p>
                    <w:p w14:paraId="52353CCB" w14:textId="159094D9" w:rsidR="00A15677" w:rsidRDefault="00470CF6" w:rsidP="00A15677">
                      <w:pPr>
                        <w:tabs>
                          <w:tab w:val="left" w:pos="2835"/>
                        </w:tabs>
                        <w:rPr>
                          <w:lang w:val="en-US"/>
                        </w:rPr>
                      </w:pPr>
                      <w:r>
                        <w:rPr>
                          <w:b/>
                          <w:lang w:val="en-US"/>
                        </w:rPr>
                        <w:t>Satcube</w:t>
                      </w:r>
                      <w:r w:rsidR="00A15677" w:rsidRPr="00D75396">
                        <w:rPr>
                          <w:lang w:val="en-US"/>
                        </w:rPr>
                        <w:t xml:space="preserve">, </w:t>
                      </w:r>
                      <w:r>
                        <w:rPr>
                          <w:lang w:val="en-US"/>
                        </w:rPr>
                        <w:t>Thesis student</w:t>
                      </w:r>
                      <w:r w:rsidR="00A15677" w:rsidRPr="00D75396">
                        <w:rPr>
                          <w:lang w:val="en-US"/>
                        </w:rPr>
                        <w:t xml:space="preserve">, </w:t>
                      </w:r>
                      <w:r>
                        <w:rPr>
                          <w:lang w:val="en-US"/>
                        </w:rPr>
                        <w:t>8</w:t>
                      </w:r>
                      <w:r w:rsidR="00A15677" w:rsidRPr="00D75396">
                        <w:rPr>
                          <w:lang w:val="en-US"/>
                        </w:rPr>
                        <w:t>/20</w:t>
                      </w:r>
                      <w:r>
                        <w:rPr>
                          <w:lang w:val="en-US"/>
                        </w:rPr>
                        <w:t>24</w:t>
                      </w:r>
                      <w:r w:rsidR="00A15677" w:rsidRPr="00D75396">
                        <w:rPr>
                          <w:lang w:val="en-US"/>
                        </w:rPr>
                        <w:t xml:space="preserve"> – 1/20</w:t>
                      </w:r>
                      <w:r>
                        <w:rPr>
                          <w:lang w:val="en-US"/>
                        </w:rPr>
                        <w:t>25</w:t>
                      </w:r>
                    </w:p>
                    <w:p w14:paraId="58C42044" w14:textId="18FE166E" w:rsidR="009B4451" w:rsidRDefault="00A44CA6" w:rsidP="00A44CA6">
                      <w:r w:rsidRPr="00A44CA6">
                        <w:t>Developed a prototype antenna system for continuous satellite tracking on moving vehicles. Built a full Simulink simulation environment, modeled system dynamics, and designed control and sensor fusion algorithms. Validated simulations on a prototype implementation.</w:t>
                      </w:r>
                    </w:p>
                    <w:p w14:paraId="50397ED5" w14:textId="77777777" w:rsidR="00A44CA6" w:rsidRPr="001329B0" w:rsidRDefault="00A44CA6" w:rsidP="00A44CA6">
                      <w:pPr>
                        <w:rPr>
                          <w:lang w:val="en-US"/>
                        </w:rPr>
                      </w:pPr>
                    </w:p>
                    <w:p w14:paraId="33150C1E" w14:textId="58DA9A07" w:rsidR="00A15677" w:rsidRPr="001329B0" w:rsidRDefault="00470CF6" w:rsidP="00A15677">
                      <w:pPr>
                        <w:rPr>
                          <w:lang w:val="en-US"/>
                        </w:rPr>
                      </w:pPr>
                      <w:r>
                        <w:rPr>
                          <w:b/>
                          <w:lang w:val="en-US"/>
                        </w:rPr>
                        <w:t>Chalmers formula student</w:t>
                      </w:r>
                      <w:r w:rsidR="00A15677" w:rsidRPr="001329B0">
                        <w:rPr>
                          <w:lang w:val="en-US"/>
                        </w:rPr>
                        <w:t xml:space="preserve">, </w:t>
                      </w:r>
                      <w:r>
                        <w:rPr>
                          <w:lang w:val="en-US"/>
                        </w:rPr>
                        <w:t xml:space="preserve">Project </w:t>
                      </w:r>
                      <w:r w:rsidR="00A15677" w:rsidRPr="001329B0">
                        <w:rPr>
                          <w:lang w:val="en-US"/>
                        </w:rPr>
                        <w:t>Engineer</w:t>
                      </w:r>
                      <w:r w:rsidR="00A15677">
                        <w:rPr>
                          <w:lang w:val="en-US"/>
                        </w:rPr>
                        <w:t>, 10/20</w:t>
                      </w:r>
                      <w:r>
                        <w:rPr>
                          <w:lang w:val="en-US"/>
                        </w:rPr>
                        <w:t>23</w:t>
                      </w:r>
                      <w:r w:rsidR="00A15677">
                        <w:rPr>
                          <w:lang w:val="en-US"/>
                        </w:rPr>
                        <w:t xml:space="preserve"> – </w:t>
                      </w:r>
                      <w:r>
                        <w:rPr>
                          <w:lang w:val="en-US"/>
                        </w:rPr>
                        <w:t>10</w:t>
                      </w:r>
                      <w:r w:rsidR="00A15677">
                        <w:rPr>
                          <w:lang w:val="en-US"/>
                        </w:rPr>
                        <w:t>/20</w:t>
                      </w:r>
                      <w:r>
                        <w:rPr>
                          <w:lang w:val="en-US"/>
                        </w:rPr>
                        <w:t>24</w:t>
                      </w:r>
                    </w:p>
                    <w:p w14:paraId="7FBE13C2" w14:textId="2ECD673B" w:rsidR="00470CF6" w:rsidRDefault="00A44CA6" w:rsidP="00A44CA6">
                      <w:r w:rsidRPr="00A44CA6">
                        <w:t xml:space="preserve">Responsible for self-driving car electronics (IMU, LiDAR, PC, telemetry, Ethernet/CAN, remote emergency systems). </w:t>
                      </w:r>
                    </w:p>
                    <w:p w14:paraId="6181D6AC" w14:textId="77777777" w:rsidR="00A44CA6" w:rsidRDefault="00A44CA6" w:rsidP="00A44CA6">
                      <w:pPr>
                        <w:rPr>
                          <w:lang w:val="en-US"/>
                        </w:rPr>
                      </w:pPr>
                    </w:p>
                    <w:p w14:paraId="2AC390F5" w14:textId="7A6C9C64" w:rsidR="00470CF6" w:rsidRPr="00D75396" w:rsidRDefault="00470CF6" w:rsidP="00470CF6">
                      <w:pPr>
                        <w:tabs>
                          <w:tab w:val="left" w:pos="2835"/>
                        </w:tabs>
                        <w:rPr>
                          <w:lang w:val="en-US"/>
                        </w:rPr>
                      </w:pPr>
                      <w:r>
                        <w:rPr>
                          <w:b/>
                          <w:lang w:val="en-US"/>
                        </w:rPr>
                        <w:t>RaySafe</w:t>
                      </w:r>
                      <w:r w:rsidRPr="00D75396">
                        <w:rPr>
                          <w:lang w:val="en-US"/>
                        </w:rPr>
                        <w:t xml:space="preserve">, </w:t>
                      </w:r>
                      <w:r>
                        <w:rPr>
                          <w:lang w:val="en-US"/>
                        </w:rPr>
                        <w:t>Calibration technician</w:t>
                      </w:r>
                      <w:r w:rsidRPr="00D75396">
                        <w:rPr>
                          <w:lang w:val="en-US"/>
                        </w:rPr>
                        <w:t xml:space="preserve">, </w:t>
                      </w:r>
                      <w:r w:rsidR="00B73DEC">
                        <w:rPr>
                          <w:lang w:val="en-US"/>
                        </w:rPr>
                        <w:t>10</w:t>
                      </w:r>
                      <w:r w:rsidRPr="00D75396">
                        <w:rPr>
                          <w:lang w:val="en-US"/>
                        </w:rPr>
                        <w:t>/20</w:t>
                      </w:r>
                      <w:r>
                        <w:rPr>
                          <w:lang w:val="en-US"/>
                        </w:rPr>
                        <w:t>2</w:t>
                      </w:r>
                      <w:r w:rsidR="00B73DEC">
                        <w:rPr>
                          <w:lang w:val="en-US"/>
                        </w:rPr>
                        <w:t>2</w:t>
                      </w:r>
                      <w:r w:rsidRPr="00D75396">
                        <w:rPr>
                          <w:lang w:val="en-US"/>
                        </w:rPr>
                        <w:t xml:space="preserve"> – 1</w:t>
                      </w:r>
                      <w:r w:rsidR="00B73DEC">
                        <w:rPr>
                          <w:lang w:val="en-US"/>
                        </w:rPr>
                        <w:t>0</w:t>
                      </w:r>
                      <w:r w:rsidRPr="00D75396">
                        <w:rPr>
                          <w:lang w:val="en-US"/>
                        </w:rPr>
                        <w:t>/20</w:t>
                      </w:r>
                      <w:r>
                        <w:rPr>
                          <w:lang w:val="en-US"/>
                        </w:rPr>
                        <w:t>2</w:t>
                      </w:r>
                      <w:r w:rsidR="00B73DEC">
                        <w:rPr>
                          <w:lang w:val="en-US"/>
                        </w:rPr>
                        <w:t>3</w:t>
                      </w:r>
                    </w:p>
                    <w:p w14:paraId="3B3AB8A0" w14:textId="7124E0B5" w:rsidR="00070E12" w:rsidRDefault="001030F3" w:rsidP="001030F3">
                      <w:r w:rsidRPr="001030F3">
                        <w:t>Performed x-ray radiation measurements, compared results with reference data, and updated sensor software for accuracy.</w:t>
                      </w:r>
                    </w:p>
                    <w:p w14:paraId="2DD9B478" w14:textId="77777777" w:rsidR="001030F3" w:rsidRDefault="001030F3" w:rsidP="001030F3">
                      <w:pPr>
                        <w:rPr>
                          <w:lang w:val="en-US"/>
                        </w:rPr>
                      </w:pPr>
                    </w:p>
                    <w:p w14:paraId="7D743447" w14:textId="77777777" w:rsidR="00A15677" w:rsidRPr="00F55610" w:rsidRDefault="00A15677" w:rsidP="00A15677">
                      <w:pPr>
                        <w:pStyle w:val="Heading2"/>
                        <w:rPr>
                          <w:lang w:val="en-US"/>
                        </w:rPr>
                      </w:pPr>
                      <w:r w:rsidRPr="00F55610">
                        <w:rPr>
                          <w:lang w:val="en-US"/>
                        </w:rPr>
                        <w:t>SOFTWARE SKILLS</w:t>
                      </w:r>
                    </w:p>
                    <w:p w14:paraId="445A3636" w14:textId="62F8B133" w:rsidR="002C1E32" w:rsidRPr="002A15B4" w:rsidRDefault="002A15B4" w:rsidP="002A15B4">
                      <w:pPr>
                        <w:rPr>
                          <w:lang w:val="en-US"/>
                        </w:rPr>
                      </w:pPr>
                      <w:r>
                        <w:rPr>
                          <w:lang w:val="en-US"/>
                        </w:rPr>
                        <w:t xml:space="preserve">- </w:t>
                      </w:r>
                      <w:r w:rsidR="00CB1882" w:rsidRPr="002A15B4">
                        <w:rPr>
                          <w:lang w:val="en-US"/>
                        </w:rPr>
                        <w:t>Modeling</w:t>
                      </w:r>
                      <w:r w:rsidR="002C1E32" w:rsidRPr="002A15B4">
                        <w:rPr>
                          <w:lang w:val="en-US"/>
                        </w:rPr>
                        <w:t xml:space="preserve"> and simulation: </w:t>
                      </w:r>
                      <w:r w:rsidR="00D131D8" w:rsidRPr="002A15B4">
                        <w:rPr>
                          <w:i/>
                          <w:iCs/>
                          <w:lang w:val="en-US"/>
                        </w:rPr>
                        <w:t>Matlab, Simulink, Simscape</w:t>
                      </w:r>
                    </w:p>
                    <w:p w14:paraId="0191B4B8" w14:textId="7461604B" w:rsidR="00A15677" w:rsidRPr="002A15B4" w:rsidRDefault="002A15B4" w:rsidP="002A15B4">
                      <w:pPr>
                        <w:rPr>
                          <w:i/>
                          <w:iCs/>
                          <w:lang w:val="en-US"/>
                        </w:rPr>
                      </w:pPr>
                      <w:r>
                        <w:rPr>
                          <w:lang w:val="en-US"/>
                        </w:rPr>
                        <w:t xml:space="preserve">- </w:t>
                      </w:r>
                      <w:r w:rsidR="002C1E32" w:rsidRPr="002A15B4">
                        <w:rPr>
                          <w:lang w:val="en-US"/>
                        </w:rPr>
                        <w:t xml:space="preserve">Mechatronics: </w:t>
                      </w:r>
                      <w:r w:rsidR="00D131D8" w:rsidRPr="002A15B4">
                        <w:rPr>
                          <w:i/>
                          <w:iCs/>
                          <w:lang w:val="en-US"/>
                        </w:rPr>
                        <w:t>Lab</w:t>
                      </w:r>
                      <w:r w:rsidR="00CE34BF" w:rsidRPr="002A15B4">
                        <w:rPr>
                          <w:i/>
                          <w:iCs/>
                          <w:lang w:val="en-US"/>
                        </w:rPr>
                        <w:t>VIEW</w:t>
                      </w:r>
                      <w:r w:rsidR="00D91E87" w:rsidRPr="002A15B4">
                        <w:rPr>
                          <w:i/>
                          <w:iCs/>
                          <w:lang w:val="en-US"/>
                        </w:rPr>
                        <w:t xml:space="preserve">, </w:t>
                      </w:r>
                      <w:r w:rsidR="00EB656C" w:rsidRPr="002A15B4">
                        <w:rPr>
                          <w:i/>
                          <w:iCs/>
                          <w:lang w:val="en-US"/>
                        </w:rPr>
                        <w:t>ROS.</w:t>
                      </w:r>
                    </w:p>
                    <w:p w14:paraId="621C8BC4" w14:textId="133F09A3" w:rsidR="008D2F54" w:rsidRPr="002A15B4" w:rsidRDefault="002A15B4" w:rsidP="002A15B4">
                      <w:pPr>
                        <w:rPr>
                          <w:lang w:val="en-US"/>
                        </w:rPr>
                      </w:pPr>
                      <w:r w:rsidRPr="002A15B4">
                        <w:rPr>
                          <w:lang w:val="en-US"/>
                        </w:rPr>
                        <w:t>-</w:t>
                      </w:r>
                      <w:r>
                        <w:rPr>
                          <w:lang w:val="en-US"/>
                        </w:rPr>
                        <w:t xml:space="preserve"> </w:t>
                      </w:r>
                      <w:r w:rsidRPr="002A15B4">
                        <w:rPr>
                          <w:lang w:val="en-US"/>
                        </w:rPr>
                        <w:t>S</w:t>
                      </w:r>
                      <w:r w:rsidR="00D81677" w:rsidRPr="002A15B4">
                        <w:rPr>
                          <w:lang w:val="en-US"/>
                        </w:rPr>
                        <w:t>W development</w:t>
                      </w:r>
                      <w:r w:rsidR="00351FDB" w:rsidRPr="002A15B4">
                        <w:rPr>
                          <w:lang w:val="en-US"/>
                        </w:rPr>
                        <w:t xml:space="preserve">: </w:t>
                      </w:r>
                      <w:r w:rsidR="00351FDB" w:rsidRPr="002A15B4">
                        <w:rPr>
                          <w:i/>
                          <w:iCs/>
                          <w:lang w:val="en-US"/>
                        </w:rPr>
                        <w:t>VS Code, Git, Docker</w:t>
                      </w:r>
                    </w:p>
                    <w:p w14:paraId="751E71E7" w14:textId="42C4CED1" w:rsidR="00A15677" w:rsidRPr="002A15B4" w:rsidRDefault="002A15B4" w:rsidP="002A15B4">
                      <w:pPr>
                        <w:rPr>
                          <w:lang w:val="en-US"/>
                        </w:rPr>
                      </w:pPr>
                      <w:r>
                        <w:rPr>
                          <w:lang w:val="en-US"/>
                        </w:rPr>
                        <w:t xml:space="preserve">- </w:t>
                      </w:r>
                      <w:r w:rsidR="00CE34BF" w:rsidRPr="002A15B4">
                        <w:rPr>
                          <w:lang w:val="en-US"/>
                        </w:rPr>
                        <w:t xml:space="preserve">Programming languages:  </w:t>
                      </w:r>
                      <w:r w:rsidR="00CE34BF" w:rsidRPr="002A15B4">
                        <w:rPr>
                          <w:i/>
                          <w:iCs/>
                          <w:lang w:val="en-US"/>
                        </w:rPr>
                        <w:t>Python, Java, C, FreeRots.</w:t>
                      </w:r>
                      <w:r w:rsidR="00CE34BF" w:rsidRPr="002A15B4">
                        <w:rPr>
                          <w:lang w:val="en-US"/>
                        </w:rPr>
                        <w:t xml:space="preserve"> </w:t>
                      </w:r>
                    </w:p>
                    <w:p w14:paraId="4BB979DB" w14:textId="1452AD08" w:rsidR="00D90206" w:rsidRPr="002A15B4" w:rsidRDefault="002A15B4" w:rsidP="002A15B4">
                      <w:pPr>
                        <w:rPr>
                          <w:i/>
                          <w:iCs/>
                          <w:lang w:val="en-US"/>
                        </w:rPr>
                      </w:pPr>
                      <w:r>
                        <w:rPr>
                          <w:lang w:val="en-US"/>
                        </w:rPr>
                        <w:t xml:space="preserve">- </w:t>
                      </w:r>
                      <w:r w:rsidR="003228F2" w:rsidRPr="002A15B4">
                        <w:rPr>
                          <w:lang w:val="en-US"/>
                        </w:rPr>
                        <w:t xml:space="preserve">Volvo’s: </w:t>
                      </w:r>
                      <w:r w:rsidR="003228F2" w:rsidRPr="002A15B4">
                        <w:rPr>
                          <w:i/>
                          <w:iCs/>
                          <w:lang w:val="en-US"/>
                        </w:rPr>
                        <w:t xml:space="preserve">DSA, Parallel diag, </w:t>
                      </w:r>
                      <w:r w:rsidR="003A5870" w:rsidRPr="002A15B4">
                        <w:rPr>
                          <w:i/>
                          <w:iCs/>
                          <w:lang w:val="en-US"/>
                        </w:rPr>
                        <w:t xml:space="preserve">GradeX, SiiG, OneEngine, </w:t>
                      </w:r>
                      <w:r w:rsidR="006E728D" w:rsidRPr="002A15B4">
                        <w:rPr>
                          <w:i/>
                          <w:iCs/>
                          <w:lang w:val="en-US"/>
                        </w:rPr>
                        <w:t>CarFlow, ReVi, AutoTester</w:t>
                      </w:r>
                      <w:r w:rsidR="00944B74" w:rsidRPr="002A15B4">
                        <w:rPr>
                          <w:i/>
                          <w:iCs/>
                          <w:lang w:val="en-US"/>
                        </w:rPr>
                        <w:t>, AutoVBFdownloader</w:t>
                      </w:r>
                      <w:r w:rsidR="006E728D" w:rsidRPr="002A15B4">
                        <w:rPr>
                          <w:i/>
                          <w:iCs/>
                          <w:lang w:val="en-US"/>
                        </w:rPr>
                        <w:t xml:space="preserve">. </w:t>
                      </w:r>
                    </w:p>
                    <w:p w14:paraId="10816810" w14:textId="07488999" w:rsidR="00C71298" w:rsidRPr="00023E2C" w:rsidRDefault="002A15B4" w:rsidP="002A15B4">
                      <w:pPr>
                        <w:rPr>
                          <w:lang w:val="en-US"/>
                        </w:rPr>
                      </w:pPr>
                      <w:r w:rsidRPr="00023E2C">
                        <w:rPr>
                          <w:lang w:val="en-US"/>
                        </w:rPr>
                        <w:t xml:space="preserve">- </w:t>
                      </w:r>
                      <w:r w:rsidR="00C71298" w:rsidRPr="00023E2C">
                        <w:rPr>
                          <w:lang w:val="en-US"/>
                        </w:rPr>
                        <w:t xml:space="preserve">Others: </w:t>
                      </w:r>
                      <w:r w:rsidR="00C71298" w:rsidRPr="00023E2C">
                        <w:rPr>
                          <w:i/>
                          <w:iCs/>
                          <w:lang w:val="en-US"/>
                        </w:rPr>
                        <w:t xml:space="preserve">Catia V5, Cura, </w:t>
                      </w:r>
                      <w:r w:rsidR="004B17CC" w:rsidRPr="00023E2C">
                        <w:rPr>
                          <w:i/>
                          <w:iCs/>
                          <w:lang w:val="en-US"/>
                        </w:rPr>
                        <w:t xml:space="preserve">Circuit </w:t>
                      </w:r>
                      <w:r w:rsidR="004B3B15">
                        <w:rPr>
                          <w:i/>
                          <w:iCs/>
                          <w:lang w:val="en-US"/>
                        </w:rPr>
                        <w:t>L</w:t>
                      </w:r>
                      <w:r w:rsidR="004B17CC" w:rsidRPr="00023E2C">
                        <w:rPr>
                          <w:i/>
                          <w:iCs/>
                          <w:lang w:val="en-US"/>
                        </w:rPr>
                        <w:t>ab</w:t>
                      </w:r>
                      <w:r w:rsidR="00023E2C" w:rsidRPr="00023E2C">
                        <w:rPr>
                          <w:i/>
                          <w:iCs/>
                          <w:lang w:val="en-US"/>
                        </w:rPr>
                        <w:t>.</w:t>
                      </w:r>
                    </w:p>
                    <w:p w14:paraId="3AF6F32F" w14:textId="16B552C7" w:rsidR="00A15677" w:rsidRPr="00A15677" w:rsidRDefault="00C96A6E" w:rsidP="00A15677">
                      <w:pPr>
                        <w:pStyle w:val="Heading2"/>
                        <w:rPr>
                          <w:lang w:val="en-US"/>
                        </w:rPr>
                      </w:pPr>
                      <w:r>
                        <w:rPr>
                          <w:lang w:val="en-US"/>
                        </w:rPr>
                        <w:t xml:space="preserve">Self taken </w:t>
                      </w:r>
                      <w:r w:rsidR="00A15677" w:rsidRPr="00A15677">
                        <w:rPr>
                          <w:lang w:val="en-US"/>
                        </w:rPr>
                        <w:t>COURSES</w:t>
                      </w:r>
                    </w:p>
                    <w:p w14:paraId="5C799468" w14:textId="7CBEF1A6" w:rsidR="0027184E" w:rsidRDefault="0027184E" w:rsidP="0027184E">
                      <w:pPr>
                        <w:rPr>
                          <w:lang w:val="en-US"/>
                        </w:rPr>
                      </w:pPr>
                      <w:r w:rsidRPr="0027184E">
                        <w:rPr>
                          <w:lang w:val="en-US"/>
                        </w:rPr>
                        <w:t>-</w:t>
                      </w:r>
                      <w:r>
                        <w:rPr>
                          <w:lang w:val="en-US"/>
                        </w:rPr>
                        <w:t xml:space="preserve"> </w:t>
                      </w:r>
                      <w:r w:rsidR="00B73DEC" w:rsidRPr="0027184E">
                        <w:rPr>
                          <w:lang w:val="en-US"/>
                        </w:rPr>
                        <w:t>Safety when working on and in Electric Vehicles.</w:t>
                      </w:r>
                      <w:r w:rsidR="009A310D" w:rsidRPr="0027184E">
                        <w:rPr>
                          <w:lang w:val="en-US"/>
                        </w:rPr>
                        <w:t xml:space="preserve"> University West, Trollhättan</w:t>
                      </w:r>
                      <w:r w:rsidR="00854B3B">
                        <w:rPr>
                          <w:lang w:val="en-US"/>
                        </w:rPr>
                        <w:t>.</w:t>
                      </w:r>
                    </w:p>
                    <w:p w14:paraId="1DD05570" w14:textId="035D8062" w:rsidR="00B73DEC" w:rsidRPr="00470CF6" w:rsidRDefault="0027184E" w:rsidP="0027184E">
                      <w:pPr>
                        <w:rPr>
                          <w:lang w:val="en-US"/>
                        </w:rPr>
                      </w:pPr>
                      <w:r>
                        <w:rPr>
                          <w:lang w:val="en-US"/>
                        </w:rPr>
                        <w:t xml:space="preserve">- </w:t>
                      </w:r>
                      <w:r w:rsidR="00B73DEC" w:rsidRPr="00470CF6">
                        <w:rPr>
                          <w:lang w:val="en-US"/>
                        </w:rPr>
                        <w:t>EMC in Automotiv</w:t>
                      </w:r>
                      <w:r w:rsidR="009A310D">
                        <w:rPr>
                          <w:lang w:val="en-US"/>
                        </w:rPr>
                        <w:t>e</w:t>
                      </w:r>
                      <w:r w:rsidR="004B3B15">
                        <w:rPr>
                          <w:lang w:val="en-US"/>
                        </w:rPr>
                        <w:t>.</w:t>
                      </w:r>
                      <w:r w:rsidR="009A310D">
                        <w:rPr>
                          <w:lang w:val="en-US"/>
                        </w:rPr>
                        <w:t xml:space="preserve"> </w:t>
                      </w:r>
                      <w:r w:rsidR="009A310D" w:rsidRPr="00470CF6">
                        <w:rPr>
                          <w:lang w:val="en-US"/>
                        </w:rPr>
                        <w:t xml:space="preserve">EMC services, </w:t>
                      </w:r>
                      <w:r w:rsidR="009A310D">
                        <w:rPr>
                          <w:lang w:val="en-US"/>
                        </w:rPr>
                        <w:t>Gothenburg</w:t>
                      </w:r>
                      <w:r w:rsidR="00854B3B">
                        <w:rPr>
                          <w:lang w:val="en-US"/>
                        </w:rPr>
                        <w:t>.</w:t>
                      </w:r>
                    </w:p>
                    <w:p w14:paraId="5FC6D62A" w14:textId="33028C64" w:rsidR="001329B0" w:rsidRDefault="0027184E" w:rsidP="00B91E0F">
                      <w:pPr>
                        <w:rPr>
                          <w:lang w:val="en-US"/>
                        </w:rPr>
                      </w:pPr>
                      <w:r>
                        <w:rPr>
                          <w:rFonts w:asciiTheme="majorBidi" w:eastAsia="Times New Roman" w:hAnsiTheme="majorBidi" w:cstheme="majorBidi"/>
                          <w:lang w:val="en-US" w:eastAsia="sv-SE"/>
                        </w:rPr>
                        <w:t xml:space="preserve">- </w:t>
                      </w:r>
                      <w:r w:rsidR="00B73DEC">
                        <w:rPr>
                          <w:lang w:val="en-US"/>
                        </w:rPr>
                        <w:t>LabView</w:t>
                      </w:r>
                      <w:r w:rsidR="004B3B15">
                        <w:rPr>
                          <w:lang w:val="en-US"/>
                        </w:rPr>
                        <w:t>.</w:t>
                      </w:r>
                      <w:r w:rsidR="009A310D" w:rsidRPr="009A310D">
                        <w:rPr>
                          <w:lang w:val="en-US"/>
                        </w:rPr>
                        <w:t xml:space="preserve"> </w:t>
                      </w:r>
                      <w:r w:rsidR="009A310D">
                        <w:rPr>
                          <w:lang w:val="en-US"/>
                        </w:rPr>
                        <w:t>LinkedIn academy</w:t>
                      </w:r>
                      <w:r w:rsidR="00854B3B">
                        <w:rPr>
                          <w:lang w:val="en-US"/>
                        </w:rPr>
                        <w:t>.</w:t>
                      </w:r>
                    </w:p>
                    <w:p w14:paraId="7ACBAA70" w14:textId="78EE062D" w:rsidR="0027184E" w:rsidRDefault="00854B3B" w:rsidP="00B91E0F">
                      <w:pPr>
                        <w:rPr>
                          <w:lang w:val="en-US"/>
                        </w:rPr>
                      </w:pPr>
                      <w:r>
                        <w:rPr>
                          <w:lang w:val="en-US"/>
                        </w:rPr>
                        <w:t>- 3D printing and laser cutting</w:t>
                      </w:r>
                      <w:r w:rsidR="004B3B15">
                        <w:rPr>
                          <w:lang w:val="en-US"/>
                        </w:rPr>
                        <w:t>.</w:t>
                      </w:r>
                      <w:r>
                        <w:rPr>
                          <w:lang w:val="en-US"/>
                        </w:rPr>
                        <w:t xml:space="preserve"> Case</w:t>
                      </w:r>
                      <w:r w:rsidR="004B3B15">
                        <w:rPr>
                          <w:lang w:val="en-US"/>
                        </w:rPr>
                        <w:t xml:space="preserve"> </w:t>
                      </w:r>
                      <w:r>
                        <w:rPr>
                          <w:lang w:val="en-US"/>
                        </w:rPr>
                        <w:t>Lab</w:t>
                      </w:r>
                      <w:r w:rsidR="004B3B15">
                        <w:rPr>
                          <w:lang w:val="en-US"/>
                        </w:rPr>
                        <w:t>, Gothenburg</w:t>
                      </w:r>
                      <w:r>
                        <w:rPr>
                          <w:lang w:val="en-US"/>
                        </w:rPr>
                        <w:t xml:space="preserve"> </w:t>
                      </w:r>
                    </w:p>
                    <w:p w14:paraId="2AB5FBB5" w14:textId="77777777" w:rsidR="0027184E" w:rsidRDefault="0027184E" w:rsidP="00B91E0F">
                      <w:pPr>
                        <w:rPr>
                          <w:lang w:val="en-US"/>
                        </w:rPr>
                      </w:pPr>
                    </w:p>
                    <w:p w14:paraId="0AB15BDE" w14:textId="77777777" w:rsidR="0027184E" w:rsidRPr="00B91E0F" w:rsidRDefault="0027184E" w:rsidP="00B91E0F">
                      <w:pPr>
                        <w:rPr>
                          <w:lang w:val="en-US"/>
                        </w:rPr>
                      </w:pPr>
                    </w:p>
                  </w:txbxContent>
                </v:textbox>
                <w10:wrap type="square" anchory="page"/>
              </v:shape>
            </w:pict>
          </mc:Fallback>
        </mc:AlternateContent>
      </w:r>
    </w:p>
    <w:p w14:paraId="0A3202BC" w14:textId="52FB3A34" w:rsidR="00534B25" w:rsidRDefault="00534B25" w:rsidP="000C45FF">
      <w:pPr>
        <w:tabs>
          <w:tab w:val="left" w:pos="990"/>
        </w:tabs>
      </w:pPr>
    </w:p>
    <w:p w14:paraId="3B9FA444" w14:textId="39BAA3AA" w:rsidR="00534B25" w:rsidRDefault="00534B25" w:rsidP="000C45FF">
      <w:pPr>
        <w:tabs>
          <w:tab w:val="left" w:pos="990"/>
        </w:tabs>
      </w:pPr>
    </w:p>
    <w:p w14:paraId="766D977D" w14:textId="24F87C86" w:rsidR="00534B25" w:rsidRDefault="00534B25" w:rsidP="000C45FF">
      <w:pPr>
        <w:tabs>
          <w:tab w:val="left" w:pos="990"/>
        </w:tabs>
      </w:pPr>
    </w:p>
    <w:p w14:paraId="65597C50" w14:textId="57D42650" w:rsidR="00534B25" w:rsidRDefault="00534B25" w:rsidP="000C45FF">
      <w:pPr>
        <w:tabs>
          <w:tab w:val="left" w:pos="990"/>
        </w:tabs>
      </w:pPr>
    </w:p>
    <w:p w14:paraId="7DA17DB8" w14:textId="77777777" w:rsidR="009A1E1B" w:rsidRDefault="009A1E1B" w:rsidP="00B91E0F">
      <w:pPr>
        <w:tabs>
          <w:tab w:val="left" w:pos="990"/>
        </w:tabs>
      </w:pPr>
    </w:p>
    <w:p w14:paraId="20B1D317" w14:textId="303BBE3C" w:rsidR="009A1E1B" w:rsidRDefault="009A1E1B" w:rsidP="00B91E0F">
      <w:pPr>
        <w:tabs>
          <w:tab w:val="left" w:pos="990"/>
        </w:tabs>
      </w:pPr>
    </w:p>
    <w:p w14:paraId="6D690632" w14:textId="2101C847" w:rsidR="006E0DF8" w:rsidRDefault="005A1A44" w:rsidP="00B91E0F">
      <w:pPr>
        <w:tabs>
          <w:tab w:val="left" w:pos="990"/>
        </w:tabs>
      </w:pPr>
      <w:r>
        <w:rPr>
          <w:noProof/>
          <w:lang w:val="en-US" w:eastAsia="en-US"/>
        </w:rPr>
        <mc:AlternateContent>
          <mc:Choice Requires="wps">
            <w:drawing>
              <wp:anchor distT="45720" distB="45720" distL="114300" distR="114300" simplePos="0" relativeHeight="251663360" behindDoc="0" locked="0" layoutInCell="1" allowOverlap="1" wp14:anchorId="3EABA061" wp14:editId="1134060F">
                <wp:simplePos x="0" y="0"/>
                <wp:positionH relativeFrom="column">
                  <wp:posOffset>-186690</wp:posOffset>
                </wp:positionH>
                <wp:positionV relativeFrom="page">
                  <wp:posOffset>3386455</wp:posOffset>
                </wp:positionV>
                <wp:extent cx="2415540" cy="5274310"/>
                <wp:effectExtent l="0" t="0" r="0" b="254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5540" cy="5274310"/>
                        </a:xfrm>
                        <a:prstGeom prst="rect">
                          <a:avLst/>
                        </a:prstGeom>
                        <a:noFill/>
                        <a:ln w="9525">
                          <a:noFill/>
                          <a:miter lim="800000"/>
                          <a:headEnd/>
                          <a:tailEnd/>
                        </a:ln>
                      </wps:spPr>
                      <wps:txbx>
                        <w:txbxContent>
                          <w:p w14:paraId="250F848D" w14:textId="67F6A91F" w:rsidR="006E0DF8" w:rsidRPr="00A15677" w:rsidRDefault="006E0DF8" w:rsidP="006E0DF8">
                            <w:pPr>
                              <w:pStyle w:val="Heading3"/>
                              <w:rPr>
                                <w:lang w:val="en-US"/>
                              </w:rPr>
                            </w:pPr>
                            <w:r w:rsidRPr="00A15677">
                              <w:rPr>
                                <w:lang w:val="en-US"/>
                              </w:rPr>
                              <w:t>PROFILE</w:t>
                            </w:r>
                            <w:r w:rsidR="00A15677">
                              <w:rPr>
                                <w:lang w:val="en-US"/>
                              </w:rPr>
                              <w:t xml:space="preserve"> - summery</w:t>
                            </w:r>
                          </w:p>
                          <w:p w14:paraId="46BEC1A1" w14:textId="77777777" w:rsidR="00F51C06" w:rsidRPr="00F51C06" w:rsidRDefault="00F51C06" w:rsidP="00F51C06">
                            <w:pPr>
                              <w:rPr>
                                <w:lang w:val="en-US"/>
                              </w:rPr>
                            </w:pPr>
                            <w:r w:rsidRPr="00F51C06">
                              <w:rPr>
                                <w:lang w:val="en-US"/>
                              </w:rPr>
                              <w:t>I'm a passionate engineer with a strong education and hands-on experience. I love solving problems and coming up with innovative solutions. I've worked on various projects before and am eager for new challenges to learn and grow. With my analytical skills and collaborative mindset, I excel in dynamic environments and contribute to project success.</w:t>
                            </w:r>
                          </w:p>
                          <w:p w14:paraId="08A2C923" w14:textId="77777777" w:rsidR="006E0DF8" w:rsidRPr="005A1A44" w:rsidRDefault="006E0DF8" w:rsidP="006E0DF8">
                            <w:pPr>
                              <w:rPr>
                                <w:lang w:val="en-US"/>
                              </w:rPr>
                            </w:pPr>
                          </w:p>
                          <w:p w14:paraId="055F97F0" w14:textId="77777777" w:rsidR="00A15677" w:rsidRPr="00A15677" w:rsidRDefault="00A15677" w:rsidP="006E0DF8">
                            <w:pPr>
                              <w:rPr>
                                <w:lang w:val="en-US"/>
                              </w:rPr>
                            </w:pPr>
                          </w:p>
                          <w:p w14:paraId="4CB4D576" w14:textId="77777777" w:rsidR="006E0DF8" w:rsidRPr="00EE3601" w:rsidRDefault="006E0DF8" w:rsidP="00EE3601">
                            <w:pPr>
                              <w:pStyle w:val="Heading3"/>
                              <w:rPr>
                                <w:lang w:val="en-US"/>
                              </w:rPr>
                            </w:pPr>
                            <w:r w:rsidRPr="00EE3601">
                              <w:rPr>
                                <w:lang w:val="en-US"/>
                              </w:rPr>
                              <w:t>CONTACT INFORMATION</w:t>
                            </w:r>
                          </w:p>
                          <w:p w14:paraId="3B1A9CDE" w14:textId="2464469E" w:rsidR="00A93FF2" w:rsidRPr="00EE3601" w:rsidRDefault="009A310D">
                            <w:r w:rsidRPr="00EE3601">
                              <w:rPr>
                                <w:b/>
                                <w:bCs/>
                              </w:rPr>
                              <w:t>Tel</w:t>
                            </w:r>
                            <w:r w:rsidR="009C1772" w:rsidRPr="00EE3601">
                              <w:t>: 0737591610</w:t>
                            </w:r>
                          </w:p>
                          <w:p w14:paraId="35EDEC6E" w14:textId="5479C3BF" w:rsidR="009C1772" w:rsidRPr="00EE3601" w:rsidRDefault="009C1772">
                            <w:r w:rsidRPr="00EE3601">
                              <w:rPr>
                                <w:b/>
                                <w:bCs/>
                              </w:rPr>
                              <w:t>Email</w:t>
                            </w:r>
                            <w:r w:rsidRPr="00EE3601">
                              <w:t xml:space="preserve">: </w:t>
                            </w:r>
                            <w:hyperlink r:id="rId12" w:history="1">
                              <w:r w:rsidRPr="00EE3601">
                                <w:t>aymanalzein@hotmail.com</w:t>
                              </w:r>
                            </w:hyperlink>
                          </w:p>
                          <w:p w14:paraId="1A1493CD" w14:textId="108A6BD1" w:rsidR="009C1772" w:rsidRPr="00EE3601" w:rsidRDefault="009C1772">
                            <w:r w:rsidRPr="00EE3601">
                              <w:rPr>
                                <w:b/>
                                <w:bCs/>
                              </w:rPr>
                              <w:t>Adress</w:t>
                            </w:r>
                            <w:r w:rsidRPr="00EE3601">
                              <w:t>: Mossvägen 13, 44943 NOL</w:t>
                            </w:r>
                          </w:p>
                          <w:p w14:paraId="0700BC41" w14:textId="77777777" w:rsidR="00A93FF2" w:rsidRPr="00B91E0F" w:rsidRDefault="00A93FF2">
                            <w:pPr>
                              <w:rPr>
                                <w:color w:val="B85A22" w:themeColor="accent2" w:themeShade="BF"/>
                                <w:u w:val="single"/>
                                <w:lang w:val="en-US"/>
                              </w:rPr>
                            </w:pPr>
                          </w:p>
                          <w:p w14:paraId="4242C7A7" w14:textId="77777777" w:rsidR="00A93FF2" w:rsidRPr="00B91E0F" w:rsidRDefault="00A93FF2">
                            <w:pPr>
                              <w:rPr>
                                <w:color w:val="B85A22" w:themeColor="accent2" w:themeShade="BF"/>
                                <w:u w:val="single"/>
                                <w:lang w:val="en-US"/>
                              </w:rPr>
                            </w:pPr>
                          </w:p>
                          <w:p w14:paraId="4198699B" w14:textId="4BB79995" w:rsidR="00EE3601" w:rsidRPr="00EE3601" w:rsidRDefault="00EE3601" w:rsidP="00EE3601">
                            <w:pPr>
                              <w:pStyle w:val="Heading3"/>
                              <w:rPr>
                                <w:lang w:val="en-US"/>
                              </w:rPr>
                            </w:pPr>
                            <w:r>
                              <w:rPr>
                                <w:lang w:val="en-US"/>
                              </w:rPr>
                              <w:t xml:space="preserve">Language Skills </w:t>
                            </w:r>
                          </w:p>
                          <w:p w14:paraId="16F23ACC" w14:textId="6C18DB70" w:rsidR="00A93FF2" w:rsidRDefault="00EE3601">
                            <w:pPr>
                              <w:rPr>
                                <w:b/>
                                <w:bCs/>
                              </w:rPr>
                            </w:pPr>
                            <w:r>
                              <w:rPr>
                                <w:b/>
                                <w:bCs/>
                              </w:rPr>
                              <w:t>English:</w:t>
                            </w:r>
                            <w:r w:rsidR="00456A25">
                              <w:rPr>
                                <w:b/>
                                <w:bCs/>
                              </w:rPr>
                              <w:t xml:space="preserve">        </w:t>
                            </w:r>
                            <w:r w:rsidR="00456A25" w:rsidRPr="00456A25">
                              <w:rPr>
                                <w:color w:val="548AB7" w:themeColor="accent1" w:themeShade="BF"/>
                                <w:sz w:val="21"/>
                                <w:szCs w:val="28"/>
                              </w:rPr>
                              <w:t>●●●●○</w:t>
                            </w:r>
                          </w:p>
                          <w:p w14:paraId="7ABF2A03" w14:textId="586B1BD7" w:rsidR="00EE3601" w:rsidRPr="00B91E0F" w:rsidRDefault="00EE3601">
                            <w:pPr>
                              <w:rPr>
                                <w:color w:val="B85A22" w:themeColor="accent2" w:themeShade="BF"/>
                                <w:u w:val="single"/>
                                <w:lang w:val="en-US"/>
                              </w:rPr>
                            </w:pPr>
                            <w:r>
                              <w:rPr>
                                <w:b/>
                                <w:bCs/>
                              </w:rPr>
                              <w:t>Swedish</w:t>
                            </w:r>
                            <w:r w:rsidR="00456A25">
                              <w:rPr>
                                <w:b/>
                                <w:bCs/>
                              </w:rPr>
                              <w:t xml:space="preserve">:      </w:t>
                            </w:r>
                            <w:r w:rsidR="00456A25" w:rsidRPr="00456A25">
                              <w:rPr>
                                <w:color w:val="548AB7" w:themeColor="accent1" w:themeShade="BF"/>
                                <w:sz w:val="21"/>
                                <w:szCs w:val="28"/>
                              </w:rPr>
                              <w:t>●●●●●</w:t>
                            </w:r>
                          </w:p>
                          <w:p w14:paraId="65C65184" w14:textId="77777777" w:rsidR="00534B25" w:rsidRPr="00B91E0F" w:rsidRDefault="00534B25">
                            <w:pPr>
                              <w:rPr>
                                <w:color w:val="B85A22" w:themeColor="accent2" w:themeShade="BF"/>
                                <w:u w:val="single"/>
                                <w:lang w:val="en-US"/>
                              </w:rPr>
                            </w:pPr>
                          </w:p>
                          <w:p w14:paraId="1C7D9F4F" w14:textId="434EE680" w:rsidR="00B91E0F" w:rsidRPr="00EE3601" w:rsidRDefault="00B91E0F" w:rsidP="00B91E0F">
                            <w:pPr>
                              <w:pStyle w:val="Heading3"/>
                              <w:rPr>
                                <w:lang w:val="en-US"/>
                              </w:rPr>
                            </w:pPr>
                            <w:r>
                              <w:rPr>
                                <w:lang w:val="en-US"/>
                              </w:rPr>
                              <w:t xml:space="preserve">Personal Skills </w:t>
                            </w:r>
                          </w:p>
                          <w:p w14:paraId="701730AC" w14:textId="77777777" w:rsidR="00B91E0F" w:rsidRPr="00B91E0F" w:rsidRDefault="00B91E0F" w:rsidP="00B91E0F">
                            <w:r w:rsidRPr="00B91E0F">
                              <w:t>Creative</w:t>
                            </w:r>
                          </w:p>
                          <w:p w14:paraId="44B31951" w14:textId="07DE0B40" w:rsidR="00B91E0F" w:rsidRPr="00B91E0F" w:rsidRDefault="00B91E0F" w:rsidP="00B91E0F">
                            <w:r>
                              <w:t>Hands-on</w:t>
                            </w:r>
                            <w:r w:rsidRPr="00B91E0F">
                              <w:t xml:space="preserve"> Experience</w:t>
                            </w:r>
                          </w:p>
                          <w:p w14:paraId="25DF0262" w14:textId="77777777" w:rsidR="00B91E0F" w:rsidRPr="00B91E0F" w:rsidRDefault="00B91E0F" w:rsidP="00B91E0F">
                            <w:r w:rsidRPr="00B91E0F">
                              <w:t>Hard worker</w:t>
                            </w:r>
                          </w:p>
                          <w:p w14:paraId="043211A5" w14:textId="776B27CA" w:rsidR="00534B25" w:rsidRPr="00B91E0F" w:rsidRDefault="00B91E0F" w:rsidP="00B91E0F">
                            <w:pPr>
                              <w:rPr>
                                <w:color w:val="B85A22" w:themeColor="accent2" w:themeShade="BF"/>
                                <w:u w:val="single"/>
                                <w:lang w:val="en-US"/>
                              </w:rPr>
                            </w:pPr>
                            <w:r w:rsidRPr="00B91E0F">
                              <w:t>Structured and Organized</w:t>
                            </w:r>
                          </w:p>
                          <w:p w14:paraId="0FDB8E82" w14:textId="77777777" w:rsidR="00534B25" w:rsidRPr="00B91E0F" w:rsidRDefault="00534B25">
                            <w:pPr>
                              <w:rPr>
                                <w:color w:val="B85A22" w:themeColor="accent2" w:themeShade="BF"/>
                                <w:u w:val="single"/>
                                <w:lang w:val="en-US"/>
                              </w:rPr>
                            </w:pPr>
                          </w:p>
                          <w:p w14:paraId="74F6C11A" w14:textId="77777777" w:rsidR="00534B25" w:rsidRPr="00B91E0F" w:rsidRDefault="00534B25">
                            <w:pPr>
                              <w:rPr>
                                <w:color w:val="B85A22" w:themeColor="accent2" w:themeShade="BF"/>
                                <w:u w:val="single"/>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ABA061" id="_x0000_s1028" type="#_x0000_t202" style="position:absolute;margin-left:-14.7pt;margin-top:266.65pt;width:190.2pt;height:415.3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" filled="f" stroked="f">
                <v:textbox>
                  <w:txbxContent>
                    <w:p w14:paraId="250F848D" w14:textId="67F6A91F" w:rsidR="006E0DF8" w:rsidRPr="00A15677" w:rsidRDefault="006E0DF8" w:rsidP="006E0DF8">
                      <w:pPr>
                        <w:pStyle w:val="Heading3"/>
                        <w:rPr>
                          <w:lang w:val="en-US"/>
                        </w:rPr>
                      </w:pPr>
                      <w:r w:rsidRPr="00A15677">
                        <w:rPr>
                          <w:lang w:val="en-US"/>
                        </w:rPr>
                        <w:t>PROFILE</w:t>
                      </w:r>
                      <w:r w:rsidR="00A15677">
                        <w:rPr>
                          <w:lang w:val="en-US"/>
                        </w:rPr>
                        <w:t xml:space="preserve"> - summery</w:t>
                      </w:r>
                    </w:p>
                    <w:p w14:paraId="46BEC1A1" w14:textId="77777777" w:rsidR="00F51C06" w:rsidRPr="00F51C06" w:rsidRDefault="00F51C06" w:rsidP="00F51C06">
                      <w:pPr>
                        <w:rPr>
                          <w:lang w:val="en-US"/>
                        </w:rPr>
                      </w:pPr>
                      <w:r w:rsidRPr="00F51C06">
                        <w:rPr>
                          <w:lang w:val="en-US"/>
                        </w:rPr>
                        <w:t>I'm a passionate engineer with a strong education and hands-on experience. I love solving problems and coming up with innovative solutions. I've worked on various projects before and am eager for new challenges to learn and grow. With my analytical skills and collaborative mindset, I excel in dynamic environments and contribute to project success.</w:t>
                      </w:r>
                    </w:p>
                    <w:p w14:paraId="08A2C923" w14:textId="77777777" w:rsidR="006E0DF8" w:rsidRPr="005A1A44" w:rsidRDefault="006E0DF8" w:rsidP="006E0DF8">
                      <w:pPr>
                        <w:rPr>
                          <w:lang w:val="en-US"/>
                        </w:rPr>
                      </w:pPr>
                    </w:p>
                    <w:p w14:paraId="055F97F0" w14:textId="77777777" w:rsidR="00A15677" w:rsidRPr="00A15677" w:rsidRDefault="00A15677" w:rsidP="006E0DF8">
                      <w:pPr>
                        <w:rPr>
                          <w:lang w:val="en-US"/>
                        </w:rPr>
                      </w:pPr>
                    </w:p>
                    <w:p w14:paraId="4CB4D576" w14:textId="77777777" w:rsidR="006E0DF8" w:rsidRPr="00EE3601" w:rsidRDefault="006E0DF8" w:rsidP="00EE3601">
                      <w:pPr>
                        <w:pStyle w:val="Heading3"/>
                        <w:rPr>
                          <w:lang w:val="en-US"/>
                        </w:rPr>
                      </w:pPr>
                      <w:r w:rsidRPr="00EE3601">
                        <w:rPr>
                          <w:lang w:val="en-US"/>
                        </w:rPr>
                        <w:t>CONTACT INFORMATION</w:t>
                      </w:r>
                    </w:p>
                    <w:p w14:paraId="3B1A9CDE" w14:textId="2464469E" w:rsidR="00A93FF2" w:rsidRPr="00EE3601" w:rsidRDefault="009A310D">
                      <w:r w:rsidRPr="00EE3601">
                        <w:rPr>
                          <w:b/>
                          <w:bCs/>
                        </w:rPr>
                        <w:t>Tel</w:t>
                      </w:r>
                      <w:r w:rsidR="009C1772" w:rsidRPr="00EE3601">
                        <w:t>: 0737591610</w:t>
                      </w:r>
                    </w:p>
                    <w:p w14:paraId="35EDEC6E" w14:textId="5479C3BF" w:rsidR="009C1772" w:rsidRPr="00EE3601" w:rsidRDefault="009C1772">
                      <w:r w:rsidRPr="00EE3601">
                        <w:rPr>
                          <w:b/>
                          <w:bCs/>
                        </w:rPr>
                        <w:t>Email</w:t>
                      </w:r>
                      <w:r w:rsidRPr="00EE3601">
                        <w:t xml:space="preserve">: </w:t>
                      </w:r>
                      <w:hyperlink r:id="rId13" w:history="1">
                        <w:r w:rsidRPr="00EE3601">
                          <w:t>aymanalzein@hotmail.com</w:t>
                        </w:r>
                      </w:hyperlink>
                    </w:p>
                    <w:p w14:paraId="1A1493CD" w14:textId="108A6BD1" w:rsidR="009C1772" w:rsidRPr="00EE3601" w:rsidRDefault="009C1772">
                      <w:r w:rsidRPr="00EE3601">
                        <w:rPr>
                          <w:b/>
                          <w:bCs/>
                        </w:rPr>
                        <w:t>Adress</w:t>
                      </w:r>
                      <w:r w:rsidRPr="00EE3601">
                        <w:t>: Mossvägen 13, 44943 NOL</w:t>
                      </w:r>
                    </w:p>
                    <w:p w14:paraId="0700BC41" w14:textId="77777777" w:rsidR="00A93FF2" w:rsidRPr="00B91E0F" w:rsidRDefault="00A93FF2">
                      <w:pPr>
                        <w:rPr>
                          <w:color w:val="B85A22" w:themeColor="accent2" w:themeShade="BF"/>
                          <w:u w:val="single"/>
                          <w:lang w:val="en-US"/>
                        </w:rPr>
                      </w:pPr>
                    </w:p>
                    <w:p w14:paraId="4242C7A7" w14:textId="77777777" w:rsidR="00A93FF2" w:rsidRPr="00B91E0F" w:rsidRDefault="00A93FF2">
                      <w:pPr>
                        <w:rPr>
                          <w:color w:val="B85A22" w:themeColor="accent2" w:themeShade="BF"/>
                          <w:u w:val="single"/>
                          <w:lang w:val="en-US"/>
                        </w:rPr>
                      </w:pPr>
                    </w:p>
                    <w:p w14:paraId="4198699B" w14:textId="4BB79995" w:rsidR="00EE3601" w:rsidRPr="00EE3601" w:rsidRDefault="00EE3601" w:rsidP="00EE3601">
                      <w:pPr>
                        <w:pStyle w:val="Heading3"/>
                        <w:rPr>
                          <w:lang w:val="en-US"/>
                        </w:rPr>
                      </w:pPr>
                      <w:r>
                        <w:rPr>
                          <w:lang w:val="en-US"/>
                        </w:rPr>
                        <w:t xml:space="preserve">Language Skills </w:t>
                      </w:r>
                    </w:p>
                    <w:p w14:paraId="16F23ACC" w14:textId="6C18DB70" w:rsidR="00A93FF2" w:rsidRDefault="00EE3601">
                      <w:pPr>
                        <w:rPr>
                          <w:b/>
                          <w:bCs/>
                        </w:rPr>
                      </w:pPr>
                      <w:r>
                        <w:rPr>
                          <w:b/>
                          <w:bCs/>
                        </w:rPr>
                        <w:t>English:</w:t>
                      </w:r>
                      <w:r w:rsidR="00456A25">
                        <w:rPr>
                          <w:b/>
                          <w:bCs/>
                        </w:rPr>
                        <w:t xml:space="preserve">        </w:t>
                      </w:r>
                      <w:r w:rsidR="00456A25" w:rsidRPr="00456A25">
                        <w:rPr>
                          <w:color w:val="548AB7" w:themeColor="accent1" w:themeShade="BF"/>
                          <w:sz w:val="21"/>
                          <w:szCs w:val="28"/>
                        </w:rPr>
                        <w:t>●●●●○</w:t>
                      </w:r>
                    </w:p>
                    <w:p w14:paraId="7ABF2A03" w14:textId="586B1BD7" w:rsidR="00EE3601" w:rsidRPr="00B91E0F" w:rsidRDefault="00EE3601">
                      <w:pPr>
                        <w:rPr>
                          <w:color w:val="B85A22" w:themeColor="accent2" w:themeShade="BF"/>
                          <w:u w:val="single"/>
                          <w:lang w:val="en-US"/>
                        </w:rPr>
                      </w:pPr>
                      <w:r>
                        <w:rPr>
                          <w:b/>
                          <w:bCs/>
                        </w:rPr>
                        <w:t>Swedish</w:t>
                      </w:r>
                      <w:r w:rsidR="00456A25">
                        <w:rPr>
                          <w:b/>
                          <w:bCs/>
                        </w:rPr>
                        <w:t xml:space="preserve">:      </w:t>
                      </w:r>
                      <w:r w:rsidR="00456A25" w:rsidRPr="00456A25">
                        <w:rPr>
                          <w:color w:val="548AB7" w:themeColor="accent1" w:themeShade="BF"/>
                          <w:sz w:val="21"/>
                          <w:szCs w:val="28"/>
                        </w:rPr>
                        <w:t>●●●●●</w:t>
                      </w:r>
                    </w:p>
                    <w:p w14:paraId="65C65184" w14:textId="77777777" w:rsidR="00534B25" w:rsidRPr="00B91E0F" w:rsidRDefault="00534B25">
                      <w:pPr>
                        <w:rPr>
                          <w:color w:val="B85A22" w:themeColor="accent2" w:themeShade="BF"/>
                          <w:u w:val="single"/>
                          <w:lang w:val="en-US"/>
                        </w:rPr>
                      </w:pPr>
                    </w:p>
                    <w:p w14:paraId="1C7D9F4F" w14:textId="434EE680" w:rsidR="00B91E0F" w:rsidRPr="00EE3601" w:rsidRDefault="00B91E0F" w:rsidP="00B91E0F">
                      <w:pPr>
                        <w:pStyle w:val="Heading3"/>
                        <w:rPr>
                          <w:lang w:val="en-US"/>
                        </w:rPr>
                      </w:pPr>
                      <w:r>
                        <w:rPr>
                          <w:lang w:val="en-US"/>
                        </w:rPr>
                        <w:t xml:space="preserve">Personal Skills </w:t>
                      </w:r>
                    </w:p>
                    <w:p w14:paraId="701730AC" w14:textId="77777777" w:rsidR="00B91E0F" w:rsidRPr="00B91E0F" w:rsidRDefault="00B91E0F" w:rsidP="00B91E0F">
                      <w:r w:rsidRPr="00B91E0F">
                        <w:t>Creative</w:t>
                      </w:r>
                    </w:p>
                    <w:p w14:paraId="44B31951" w14:textId="07DE0B40" w:rsidR="00B91E0F" w:rsidRPr="00B91E0F" w:rsidRDefault="00B91E0F" w:rsidP="00B91E0F">
                      <w:r>
                        <w:t>Hands-on</w:t>
                      </w:r>
                      <w:r w:rsidRPr="00B91E0F">
                        <w:t xml:space="preserve"> Experience</w:t>
                      </w:r>
                    </w:p>
                    <w:p w14:paraId="25DF0262" w14:textId="77777777" w:rsidR="00B91E0F" w:rsidRPr="00B91E0F" w:rsidRDefault="00B91E0F" w:rsidP="00B91E0F">
                      <w:r w:rsidRPr="00B91E0F">
                        <w:t>Hard worker</w:t>
                      </w:r>
                    </w:p>
                    <w:p w14:paraId="043211A5" w14:textId="776B27CA" w:rsidR="00534B25" w:rsidRPr="00B91E0F" w:rsidRDefault="00B91E0F" w:rsidP="00B91E0F">
                      <w:pPr>
                        <w:rPr>
                          <w:color w:val="B85A22" w:themeColor="accent2" w:themeShade="BF"/>
                          <w:u w:val="single"/>
                          <w:lang w:val="en-US"/>
                        </w:rPr>
                      </w:pPr>
                      <w:r w:rsidRPr="00B91E0F">
                        <w:t>Structured and Organized</w:t>
                      </w:r>
                    </w:p>
                    <w:p w14:paraId="0FDB8E82" w14:textId="77777777" w:rsidR="00534B25" w:rsidRPr="00B91E0F" w:rsidRDefault="00534B25">
                      <w:pPr>
                        <w:rPr>
                          <w:color w:val="B85A22" w:themeColor="accent2" w:themeShade="BF"/>
                          <w:u w:val="single"/>
                          <w:lang w:val="en-US"/>
                        </w:rPr>
                      </w:pPr>
                    </w:p>
                    <w:p w14:paraId="74F6C11A" w14:textId="77777777" w:rsidR="00534B25" w:rsidRPr="00B91E0F" w:rsidRDefault="00534B25">
                      <w:pPr>
                        <w:rPr>
                          <w:color w:val="B85A22" w:themeColor="accent2" w:themeShade="BF"/>
                          <w:u w:val="single"/>
                          <w:lang w:val="en-US"/>
                        </w:rPr>
                      </w:pPr>
                    </w:p>
                  </w:txbxContent>
                </v:textbox>
                <w10:wrap type="square" anchory="page"/>
              </v:shape>
            </w:pict>
          </mc:Fallback>
        </mc:AlternateContent>
      </w:r>
      <w:r w:rsidR="00A15677">
        <w:rPr>
          <w:noProof/>
          <w:lang w:val="en-US" w:eastAsia="en-US"/>
        </w:rPr>
        <mc:AlternateContent>
          <mc:Choice Requires="wps">
            <w:drawing>
              <wp:anchor distT="45720" distB="45720" distL="114300" distR="114300" simplePos="0" relativeHeight="251671552" behindDoc="0" locked="0" layoutInCell="1" allowOverlap="1" wp14:anchorId="0284A2D4" wp14:editId="096C154F">
                <wp:simplePos x="0" y="0"/>
                <wp:positionH relativeFrom="column">
                  <wp:posOffset>2628900</wp:posOffset>
                </wp:positionH>
                <wp:positionV relativeFrom="page">
                  <wp:posOffset>857250</wp:posOffset>
                </wp:positionV>
                <wp:extent cx="4255135" cy="9286875"/>
                <wp:effectExtent l="0" t="0" r="0" b="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5135" cy="9286875"/>
                        </a:xfrm>
                        <a:prstGeom prst="rect">
                          <a:avLst/>
                        </a:prstGeom>
                        <a:noFill/>
                        <a:ln w="9525">
                          <a:noFill/>
                          <a:miter lim="800000"/>
                          <a:headEnd/>
                          <a:tailEnd/>
                        </a:ln>
                      </wps:spPr>
                      <wps:linkedTxbx id="2" seq="1"/>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84A2D4" id="_x0000_s1029" type="#_x0000_t202" style="position:absolute;margin-left:207pt;margin-top:67.5pt;width:335.05pt;height:731.2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" filled="f" stroked="f">
                <v:textbox>
                  <w:txbxContent/>
                </v:textbox>
                <w10:wrap type="square" anchory="page"/>
              </v:shape>
            </w:pict>
          </mc:Fallback>
        </mc:AlternateContent>
      </w:r>
    </w:p>
    <w:sectPr w:rsidR="006E0DF8" w:rsidSect="00830982">
      <w:headerReference w:type="even" r:id="rId14"/>
      <w:headerReference w:type="default" r:id="rId15"/>
      <w:footerReference w:type="even" r:id="rId16"/>
      <w:footerReference w:type="default" r:id="rId17"/>
      <w:headerReference w:type="first" r:id="rId18"/>
      <w:footerReference w:type="first" r:id="rId19"/>
      <w:pgSz w:w="11906" w:h="16838" w:code="9"/>
      <w:pgMar w:top="426"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4D58E" w14:textId="77777777" w:rsidR="00D61A7E" w:rsidRDefault="00D61A7E" w:rsidP="000C45FF">
      <w:r>
        <w:separator/>
      </w:r>
    </w:p>
  </w:endnote>
  <w:endnote w:type="continuationSeparator" w:id="0">
    <w:p w14:paraId="102EA486" w14:textId="77777777" w:rsidR="00D61A7E" w:rsidRDefault="00D61A7E"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C06F6" w14:textId="77777777" w:rsidR="00102954" w:rsidRDefault="001029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A5644" w14:textId="77777777" w:rsidR="00102954" w:rsidRDefault="001029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40011" w14:textId="77777777" w:rsidR="00102954" w:rsidRDefault="001029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EF0E5" w14:textId="77777777" w:rsidR="00D61A7E" w:rsidRDefault="00D61A7E" w:rsidP="000C45FF">
      <w:r>
        <w:separator/>
      </w:r>
    </w:p>
  </w:footnote>
  <w:footnote w:type="continuationSeparator" w:id="0">
    <w:p w14:paraId="2B1E10AA" w14:textId="77777777" w:rsidR="00D61A7E" w:rsidRDefault="00D61A7E"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A57CF" w14:textId="77777777" w:rsidR="00102954" w:rsidRDefault="001029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9290D" w14:textId="77777777" w:rsidR="000C45FF" w:rsidRDefault="000C45FF">
    <w:pPr>
      <w:pStyle w:val="Header"/>
    </w:pPr>
    <w:r>
      <w:rPr>
        <w:noProof/>
        <w:lang w:val="en-US" w:eastAsia="en-US"/>
      </w:rPr>
      <w:drawing>
        <wp:anchor distT="0" distB="0" distL="114300" distR="114300" simplePos="0" relativeHeight="251658240" behindDoc="1" locked="0" layoutInCell="1" allowOverlap="1" wp14:anchorId="563D8E5C" wp14:editId="128B47E0">
          <wp:simplePos x="0" y="0"/>
          <wp:positionH relativeFrom="page">
            <wp:posOffset>276225</wp:posOffset>
          </wp:positionH>
          <wp:positionV relativeFrom="page">
            <wp:posOffset>447675</wp:posOffset>
          </wp:positionV>
          <wp:extent cx="7136130" cy="9991725"/>
          <wp:effectExtent l="0" t="0" r="7620" b="9525"/>
          <wp:wrapNone/>
          <wp:docPr id="1" name="Grafiikka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136509" cy="9992256"/>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4659E" w14:textId="77777777" w:rsidR="00102954" w:rsidRDefault="001029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67899"/>
    <w:multiLevelType w:val="hybridMultilevel"/>
    <w:tmpl w:val="7ADA668C"/>
    <w:lvl w:ilvl="0" w:tplc="B342682A">
      <w:numFmt w:val="bullet"/>
      <w:lvlText w:val="-"/>
      <w:lvlJc w:val="left"/>
      <w:pPr>
        <w:ind w:left="720" w:hanging="360"/>
      </w:pPr>
      <w:rPr>
        <w:rFonts w:ascii="Century Gothic" w:eastAsiaTheme="minorEastAsia" w:hAnsi="Century Goth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39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fi-FI" w:vendorID="64" w:dllVersion="6" w:nlCheck="1" w:checkStyle="0"/>
  <w:activeWritingStyle w:appName="MSWord" w:lang="en-US" w:vendorID="64" w:dllVersion="6" w:nlCheck="1" w:checkStyle="1"/>
  <w:activeWritingStyle w:appName="MSWord" w:lang="en-US" w:vendorID="64" w:dllVersion="0" w:nlCheck="1" w:checkStyle="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528"/>
    <w:rsid w:val="000203D0"/>
    <w:rsid w:val="00023E2C"/>
    <w:rsid w:val="00032178"/>
    <w:rsid w:val="00036450"/>
    <w:rsid w:val="000523C5"/>
    <w:rsid w:val="0005378B"/>
    <w:rsid w:val="00054043"/>
    <w:rsid w:val="00070E12"/>
    <w:rsid w:val="00081DB7"/>
    <w:rsid w:val="00094499"/>
    <w:rsid w:val="00094F5D"/>
    <w:rsid w:val="000B1302"/>
    <w:rsid w:val="000C45FF"/>
    <w:rsid w:val="000E163A"/>
    <w:rsid w:val="000E1BBA"/>
    <w:rsid w:val="000E3FD1"/>
    <w:rsid w:val="000F03AE"/>
    <w:rsid w:val="000F53A2"/>
    <w:rsid w:val="00102954"/>
    <w:rsid w:val="001030F3"/>
    <w:rsid w:val="00111D4E"/>
    <w:rsid w:val="00112054"/>
    <w:rsid w:val="0012428C"/>
    <w:rsid w:val="001329B0"/>
    <w:rsid w:val="00144F87"/>
    <w:rsid w:val="001525E1"/>
    <w:rsid w:val="001668D1"/>
    <w:rsid w:val="00170AA6"/>
    <w:rsid w:val="00180329"/>
    <w:rsid w:val="0019001F"/>
    <w:rsid w:val="00197E42"/>
    <w:rsid w:val="001A28B5"/>
    <w:rsid w:val="001A74A5"/>
    <w:rsid w:val="001A7CBD"/>
    <w:rsid w:val="001A7EDA"/>
    <w:rsid w:val="001B2ABD"/>
    <w:rsid w:val="001B4E67"/>
    <w:rsid w:val="001B52AB"/>
    <w:rsid w:val="001D1228"/>
    <w:rsid w:val="001E0391"/>
    <w:rsid w:val="001E1759"/>
    <w:rsid w:val="001E2097"/>
    <w:rsid w:val="001F1ECC"/>
    <w:rsid w:val="001F2B1E"/>
    <w:rsid w:val="001F5602"/>
    <w:rsid w:val="00204B66"/>
    <w:rsid w:val="00217A75"/>
    <w:rsid w:val="002400EB"/>
    <w:rsid w:val="00243657"/>
    <w:rsid w:val="00246076"/>
    <w:rsid w:val="002516EE"/>
    <w:rsid w:val="00256CF7"/>
    <w:rsid w:val="0027184E"/>
    <w:rsid w:val="00281FD5"/>
    <w:rsid w:val="002A15B4"/>
    <w:rsid w:val="002B0CEB"/>
    <w:rsid w:val="002C1E32"/>
    <w:rsid w:val="002D2CDC"/>
    <w:rsid w:val="002D384A"/>
    <w:rsid w:val="0030481B"/>
    <w:rsid w:val="003156FC"/>
    <w:rsid w:val="003228F2"/>
    <w:rsid w:val="003254B5"/>
    <w:rsid w:val="00351FDB"/>
    <w:rsid w:val="0037121F"/>
    <w:rsid w:val="00373145"/>
    <w:rsid w:val="00377F4F"/>
    <w:rsid w:val="00385C8E"/>
    <w:rsid w:val="003A4190"/>
    <w:rsid w:val="003A5870"/>
    <w:rsid w:val="003A6B7D"/>
    <w:rsid w:val="003B06CA"/>
    <w:rsid w:val="003F6DCB"/>
    <w:rsid w:val="00405C7B"/>
    <w:rsid w:val="004071FC"/>
    <w:rsid w:val="00425189"/>
    <w:rsid w:val="004267D2"/>
    <w:rsid w:val="004303A3"/>
    <w:rsid w:val="0044356C"/>
    <w:rsid w:val="00445947"/>
    <w:rsid w:val="00456A25"/>
    <w:rsid w:val="00470CF6"/>
    <w:rsid w:val="00481369"/>
    <w:rsid w:val="004813B3"/>
    <w:rsid w:val="004913AA"/>
    <w:rsid w:val="00496591"/>
    <w:rsid w:val="004A35AF"/>
    <w:rsid w:val="004B17CC"/>
    <w:rsid w:val="004B3B15"/>
    <w:rsid w:val="004B7710"/>
    <w:rsid w:val="004C15C1"/>
    <w:rsid w:val="004C63E4"/>
    <w:rsid w:val="004D3011"/>
    <w:rsid w:val="00502A8C"/>
    <w:rsid w:val="005262AC"/>
    <w:rsid w:val="00534B25"/>
    <w:rsid w:val="00536080"/>
    <w:rsid w:val="005A1A44"/>
    <w:rsid w:val="005B52EF"/>
    <w:rsid w:val="005C5CA2"/>
    <w:rsid w:val="005D0201"/>
    <w:rsid w:val="005D0908"/>
    <w:rsid w:val="005D3138"/>
    <w:rsid w:val="005E1E75"/>
    <w:rsid w:val="005E39D5"/>
    <w:rsid w:val="005F6176"/>
    <w:rsid w:val="005F739C"/>
    <w:rsid w:val="00600670"/>
    <w:rsid w:val="006029FE"/>
    <w:rsid w:val="00602A6A"/>
    <w:rsid w:val="00617CC4"/>
    <w:rsid w:val="0062123A"/>
    <w:rsid w:val="00646E75"/>
    <w:rsid w:val="006771D0"/>
    <w:rsid w:val="006846AE"/>
    <w:rsid w:val="00691D20"/>
    <w:rsid w:val="006A7592"/>
    <w:rsid w:val="006B5E22"/>
    <w:rsid w:val="006C5FA6"/>
    <w:rsid w:val="006D7585"/>
    <w:rsid w:val="006E0DF8"/>
    <w:rsid w:val="006E60AB"/>
    <w:rsid w:val="006E728D"/>
    <w:rsid w:val="00715FCB"/>
    <w:rsid w:val="00727F28"/>
    <w:rsid w:val="00743101"/>
    <w:rsid w:val="00745C6D"/>
    <w:rsid w:val="007548E9"/>
    <w:rsid w:val="007775E1"/>
    <w:rsid w:val="007867A0"/>
    <w:rsid w:val="007927F5"/>
    <w:rsid w:val="007961E4"/>
    <w:rsid w:val="007A4636"/>
    <w:rsid w:val="007A6125"/>
    <w:rsid w:val="007A782D"/>
    <w:rsid w:val="007B5451"/>
    <w:rsid w:val="007E00C8"/>
    <w:rsid w:val="007F3D19"/>
    <w:rsid w:val="00802CA0"/>
    <w:rsid w:val="00816F3C"/>
    <w:rsid w:val="00830982"/>
    <w:rsid w:val="00854B3B"/>
    <w:rsid w:val="008555AE"/>
    <w:rsid w:val="00884828"/>
    <w:rsid w:val="008913B0"/>
    <w:rsid w:val="008A6775"/>
    <w:rsid w:val="008A7E15"/>
    <w:rsid w:val="008B3C05"/>
    <w:rsid w:val="008D2733"/>
    <w:rsid w:val="008D2F54"/>
    <w:rsid w:val="008D3DFB"/>
    <w:rsid w:val="009260CD"/>
    <w:rsid w:val="00940230"/>
    <w:rsid w:val="00944B74"/>
    <w:rsid w:val="009509CD"/>
    <w:rsid w:val="00952C25"/>
    <w:rsid w:val="0097070E"/>
    <w:rsid w:val="0097658A"/>
    <w:rsid w:val="009865EC"/>
    <w:rsid w:val="009A1E1B"/>
    <w:rsid w:val="009A310D"/>
    <w:rsid w:val="009B4451"/>
    <w:rsid w:val="009C1772"/>
    <w:rsid w:val="009C2F42"/>
    <w:rsid w:val="009D3867"/>
    <w:rsid w:val="00A14C36"/>
    <w:rsid w:val="00A15677"/>
    <w:rsid w:val="00A2118D"/>
    <w:rsid w:val="00A26B09"/>
    <w:rsid w:val="00A42E8B"/>
    <w:rsid w:val="00A44CA6"/>
    <w:rsid w:val="00A52281"/>
    <w:rsid w:val="00A8567B"/>
    <w:rsid w:val="00A93FF2"/>
    <w:rsid w:val="00A96C44"/>
    <w:rsid w:val="00A97517"/>
    <w:rsid w:val="00AA02EB"/>
    <w:rsid w:val="00AB30FE"/>
    <w:rsid w:val="00AD39F3"/>
    <w:rsid w:val="00AD76E2"/>
    <w:rsid w:val="00AE7882"/>
    <w:rsid w:val="00B03528"/>
    <w:rsid w:val="00B03AB4"/>
    <w:rsid w:val="00B07C2B"/>
    <w:rsid w:val="00B14A1A"/>
    <w:rsid w:val="00B20152"/>
    <w:rsid w:val="00B31043"/>
    <w:rsid w:val="00B359E4"/>
    <w:rsid w:val="00B57D98"/>
    <w:rsid w:val="00B6089E"/>
    <w:rsid w:val="00B6514A"/>
    <w:rsid w:val="00B67654"/>
    <w:rsid w:val="00B70850"/>
    <w:rsid w:val="00B73DEC"/>
    <w:rsid w:val="00B75D73"/>
    <w:rsid w:val="00B91E0F"/>
    <w:rsid w:val="00B92D43"/>
    <w:rsid w:val="00B94DBB"/>
    <w:rsid w:val="00B96916"/>
    <w:rsid w:val="00BB1819"/>
    <w:rsid w:val="00BB25C7"/>
    <w:rsid w:val="00C066B6"/>
    <w:rsid w:val="00C10C34"/>
    <w:rsid w:val="00C11A68"/>
    <w:rsid w:val="00C17619"/>
    <w:rsid w:val="00C26812"/>
    <w:rsid w:val="00C37BA1"/>
    <w:rsid w:val="00C4674C"/>
    <w:rsid w:val="00C506CF"/>
    <w:rsid w:val="00C54345"/>
    <w:rsid w:val="00C57023"/>
    <w:rsid w:val="00C71298"/>
    <w:rsid w:val="00C72BED"/>
    <w:rsid w:val="00C75C6A"/>
    <w:rsid w:val="00C77997"/>
    <w:rsid w:val="00C868C6"/>
    <w:rsid w:val="00C9578B"/>
    <w:rsid w:val="00C96A6E"/>
    <w:rsid w:val="00CB0055"/>
    <w:rsid w:val="00CB1882"/>
    <w:rsid w:val="00CB271B"/>
    <w:rsid w:val="00CE34BF"/>
    <w:rsid w:val="00D06B29"/>
    <w:rsid w:val="00D131D8"/>
    <w:rsid w:val="00D2522B"/>
    <w:rsid w:val="00D422DE"/>
    <w:rsid w:val="00D5459D"/>
    <w:rsid w:val="00D57A92"/>
    <w:rsid w:val="00D61A7E"/>
    <w:rsid w:val="00D72DA6"/>
    <w:rsid w:val="00D743D8"/>
    <w:rsid w:val="00D75396"/>
    <w:rsid w:val="00D81677"/>
    <w:rsid w:val="00D90206"/>
    <w:rsid w:val="00D91E87"/>
    <w:rsid w:val="00DA043C"/>
    <w:rsid w:val="00DA1F4D"/>
    <w:rsid w:val="00DB10B9"/>
    <w:rsid w:val="00DD172A"/>
    <w:rsid w:val="00DD71BA"/>
    <w:rsid w:val="00DE5737"/>
    <w:rsid w:val="00E25A26"/>
    <w:rsid w:val="00E27973"/>
    <w:rsid w:val="00E334FE"/>
    <w:rsid w:val="00E4381A"/>
    <w:rsid w:val="00E466BF"/>
    <w:rsid w:val="00E526CF"/>
    <w:rsid w:val="00E55D74"/>
    <w:rsid w:val="00E56FFE"/>
    <w:rsid w:val="00E67AB0"/>
    <w:rsid w:val="00E97F25"/>
    <w:rsid w:val="00EA47D2"/>
    <w:rsid w:val="00EB20F2"/>
    <w:rsid w:val="00EB656C"/>
    <w:rsid w:val="00ED26CB"/>
    <w:rsid w:val="00EE3601"/>
    <w:rsid w:val="00F216D5"/>
    <w:rsid w:val="00F35518"/>
    <w:rsid w:val="00F41277"/>
    <w:rsid w:val="00F45326"/>
    <w:rsid w:val="00F51C06"/>
    <w:rsid w:val="00F55610"/>
    <w:rsid w:val="00F60274"/>
    <w:rsid w:val="00F77FB9"/>
    <w:rsid w:val="00FB068F"/>
    <w:rsid w:val="00FD3EF4"/>
    <w:rsid w:val="00FD63AD"/>
    <w:rsid w:val="00FD65DF"/>
    <w:rsid w:val="7A14DD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D8C968"/>
  <w14:defaultImageDpi w14:val="32767"/>
  <w15:chartTrackingRefBased/>
  <w15:docId w15:val="{924EF8F4-3440-414F-8C00-71A1D059C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i-FI"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78B"/>
    <w:rPr>
      <w:sz w:val="18"/>
      <w:szCs w:val="22"/>
    </w:rPr>
  </w:style>
  <w:style w:type="paragraph" w:styleId="Heading1">
    <w:name w:val="heading 1"/>
    <w:basedOn w:val="Normal"/>
    <w:next w:val="Normal"/>
    <w:link w:val="Heading1Char"/>
    <w:uiPriority w:val="9"/>
    <w:qFormat/>
    <w:rsid w:val="00AD76E2"/>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Heading2">
    <w:name w:val="heading 2"/>
    <w:basedOn w:val="Normal"/>
    <w:next w:val="Normal"/>
    <w:link w:val="Heading2Char"/>
    <w:uiPriority w:val="9"/>
    <w:qFormat/>
    <w:rsid w:val="004D3011"/>
    <w:pPr>
      <w:keepNext/>
      <w:keepLines/>
      <w:pBdr>
        <w:bottom w:val="single" w:sz="8" w:space="1" w:color="94B6D2" w:themeColor="accent1"/>
      </w:pBdr>
      <w:spacing w:before="240" w:after="120"/>
      <w:outlineLvl w:val="1"/>
    </w:pPr>
    <w:rPr>
      <w:rFonts w:asciiTheme="majorHAnsi" w:eastAsiaTheme="majorEastAsia" w:hAnsiTheme="majorHAnsi" w:cstheme="majorBidi"/>
      <w:b/>
      <w:bCs/>
      <w:caps/>
      <w:sz w:val="22"/>
      <w:szCs w:val="26"/>
    </w:rPr>
  </w:style>
  <w:style w:type="paragraph" w:styleId="Heading3">
    <w:name w:val="heading 3"/>
    <w:basedOn w:val="Normal"/>
    <w:next w:val="Normal"/>
    <w:link w:val="Heading3Char"/>
    <w:uiPriority w:val="9"/>
    <w:qFormat/>
    <w:rsid w:val="00D5459D"/>
    <w:pPr>
      <w:keepNext/>
      <w:keepLines/>
      <w:spacing w:before="240" w:after="120"/>
      <w:outlineLvl w:val="2"/>
    </w:pPr>
    <w:rPr>
      <w:rFonts w:asciiTheme="majorHAnsi" w:eastAsiaTheme="majorEastAsia" w:hAnsiTheme="majorHAnsi" w:cstheme="majorBidi"/>
      <w:b/>
      <w:caps/>
      <w:color w:val="548AB7" w:themeColor="accent1" w:themeShade="BF"/>
      <w:sz w:val="22"/>
      <w:szCs w:val="24"/>
    </w:rPr>
  </w:style>
  <w:style w:type="paragraph" w:styleId="Heading4">
    <w:name w:val="heading 4"/>
    <w:basedOn w:val="Normal"/>
    <w:next w:val="Normal"/>
    <w:link w:val="Heading4Char"/>
    <w:uiPriority w:val="9"/>
    <w:qFormat/>
    <w:rsid w:val="00B359E4"/>
    <w:pP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3011"/>
    <w:rPr>
      <w:rFonts w:asciiTheme="majorHAnsi" w:eastAsiaTheme="majorEastAsia" w:hAnsiTheme="majorHAnsi" w:cstheme="majorBidi"/>
      <w:b/>
      <w:bCs/>
      <w:caps/>
      <w:sz w:val="22"/>
      <w:szCs w:val="26"/>
    </w:rPr>
  </w:style>
  <w:style w:type="paragraph" w:styleId="Title">
    <w:name w:val="Title"/>
    <w:basedOn w:val="Normal"/>
    <w:next w:val="Normal"/>
    <w:link w:val="TitleChar"/>
    <w:uiPriority w:val="10"/>
    <w:qFormat/>
    <w:rsid w:val="001B2ABD"/>
    <w:rPr>
      <w:caps/>
      <w:color w:val="000000" w:themeColor="text1"/>
      <w:sz w:val="96"/>
      <w:szCs w:val="76"/>
    </w:rPr>
  </w:style>
  <w:style w:type="character" w:customStyle="1" w:styleId="TitleChar">
    <w:name w:val="Title Char"/>
    <w:basedOn w:val="DefaultParagraphFont"/>
    <w:link w:val="Title"/>
    <w:uiPriority w:val="10"/>
    <w:rsid w:val="001B2ABD"/>
    <w:rPr>
      <w:caps/>
      <w:color w:val="000000" w:themeColor="text1"/>
      <w:sz w:val="96"/>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AD76E2"/>
    <w:rPr>
      <w:rFonts w:asciiTheme="majorHAnsi" w:eastAsiaTheme="majorEastAsia" w:hAnsiTheme="majorHAnsi" w:cstheme="majorBidi"/>
      <w:color w:val="548AB7" w:themeColor="accent1" w:themeShade="BF"/>
      <w:sz w:val="32"/>
      <w:szCs w:val="32"/>
    </w:rPr>
  </w:style>
  <w:style w:type="paragraph" w:styleId="Date">
    <w:name w:val="Date"/>
    <w:basedOn w:val="Normal"/>
    <w:next w:val="Normal"/>
    <w:link w:val="DateChar"/>
    <w:uiPriority w:val="99"/>
    <w:rsid w:val="00036450"/>
  </w:style>
  <w:style w:type="character" w:customStyle="1" w:styleId="DateChar">
    <w:name w:val="Date Char"/>
    <w:basedOn w:val="DefaultParagraphFont"/>
    <w:link w:val="Date"/>
    <w:uiPriority w:val="99"/>
    <w:rsid w:val="00036450"/>
    <w:rPr>
      <w:sz w:val="18"/>
      <w:szCs w:val="22"/>
    </w:rPr>
  </w:style>
  <w:style w:type="character" w:styleId="Hyperlink">
    <w:name w:val="Hyperlink"/>
    <w:basedOn w:val="DefaultParagraphFont"/>
    <w:uiPriority w:val="99"/>
    <w:unhideWhenUsed/>
    <w:rsid w:val="00281FD5"/>
    <w:rPr>
      <w:color w:val="B85A22" w:themeColor="accent2" w:themeShade="BF"/>
      <w:u w:val="single"/>
    </w:rPr>
  </w:style>
  <w:style w:type="character" w:customStyle="1" w:styleId="UnresolvedMention1">
    <w:name w:val="Unresolved Mention1"/>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1B2ABD"/>
    <w:rPr>
      <w:color w:val="000000" w:themeColor="text1"/>
      <w:spacing w:val="19"/>
      <w:w w:val="86"/>
      <w:sz w:val="32"/>
      <w:szCs w:val="28"/>
      <w:fitText w:val="2160" w:id="1744560130"/>
    </w:rPr>
  </w:style>
  <w:style w:type="character" w:customStyle="1" w:styleId="SubtitleChar">
    <w:name w:val="Subtitle Char"/>
    <w:basedOn w:val="DefaultParagraphFont"/>
    <w:link w:val="Subtitle"/>
    <w:uiPriority w:val="11"/>
    <w:rsid w:val="001B2ABD"/>
    <w:rPr>
      <w:color w:val="000000" w:themeColor="text1"/>
      <w:spacing w:val="19"/>
      <w:w w:val="86"/>
      <w:sz w:val="32"/>
      <w:szCs w:val="28"/>
      <w:fitText w:val="2160" w:id="1744560130"/>
    </w:rPr>
  </w:style>
  <w:style w:type="character" w:customStyle="1" w:styleId="Heading3Char">
    <w:name w:val="Heading 3 Char"/>
    <w:basedOn w:val="DefaultParagraphFont"/>
    <w:link w:val="Heading3"/>
    <w:uiPriority w:val="9"/>
    <w:rsid w:val="00D5459D"/>
    <w:rPr>
      <w:rFonts w:asciiTheme="majorHAnsi" w:eastAsiaTheme="majorEastAsia" w:hAnsiTheme="majorHAnsi" w:cstheme="majorBidi"/>
      <w:b/>
      <w:caps/>
      <w:color w:val="548AB7" w:themeColor="accent1" w:themeShade="BF"/>
      <w:sz w:val="22"/>
    </w:rPr>
  </w:style>
  <w:style w:type="character" w:customStyle="1" w:styleId="Heading4Char">
    <w:name w:val="Heading 4 Char"/>
    <w:basedOn w:val="DefaultParagraphFont"/>
    <w:link w:val="Heading4"/>
    <w:uiPriority w:val="9"/>
    <w:rsid w:val="00B359E4"/>
    <w:rPr>
      <w:b/>
      <w:sz w:val="18"/>
      <w:szCs w:val="22"/>
    </w:rPr>
  </w:style>
  <w:style w:type="paragraph" w:styleId="BalloonText">
    <w:name w:val="Balloon Text"/>
    <w:basedOn w:val="Normal"/>
    <w:link w:val="BalloonTextChar"/>
    <w:uiPriority w:val="99"/>
    <w:semiHidden/>
    <w:unhideWhenUsed/>
    <w:rsid w:val="00AB30FE"/>
    <w:rPr>
      <w:rFonts w:ascii="Segoe UI" w:hAnsi="Segoe UI" w:cs="Segoe UI"/>
      <w:szCs w:val="18"/>
    </w:rPr>
  </w:style>
  <w:style w:type="character" w:customStyle="1" w:styleId="BalloonTextChar">
    <w:name w:val="Balloon Text Char"/>
    <w:basedOn w:val="DefaultParagraphFont"/>
    <w:link w:val="BalloonText"/>
    <w:uiPriority w:val="99"/>
    <w:semiHidden/>
    <w:rsid w:val="00AB30FE"/>
    <w:rPr>
      <w:rFonts w:ascii="Segoe UI" w:hAnsi="Segoe UI" w:cs="Segoe UI"/>
      <w:sz w:val="18"/>
      <w:szCs w:val="18"/>
    </w:rPr>
  </w:style>
  <w:style w:type="paragraph" w:styleId="NoSpacing">
    <w:name w:val="No Spacing"/>
    <w:uiPriority w:val="1"/>
    <w:qFormat/>
    <w:rsid w:val="005A1A44"/>
    <w:rPr>
      <w:sz w:val="18"/>
      <w:szCs w:val="22"/>
    </w:rPr>
  </w:style>
  <w:style w:type="character" w:customStyle="1" w:styleId="UnresolvedMention2">
    <w:name w:val="Unresolved Mention2"/>
    <w:basedOn w:val="DefaultParagraphFont"/>
    <w:uiPriority w:val="99"/>
    <w:semiHidden/>
    <w:unhideWhenUsed/>
    <w:rsid w:val="00F51C06"/>
    <w:rPr>
      <w:color w:val="605E5C"/>
      <w:shd w:val="clear" w:color="auto" w:fill="E1DFDD"/>
    </w:rPr>
  </w:style>
  <w:style w:type="paragraph" w:styleId="ListParagraph">
    <w:name w:val="List Paragraph"/>
    <w:basedOn w:val="Normal"/>
    <w:uiPriority w:val="34"/>
    <w:semiHidden/>
    <w:qFormat/>
    <w:rsid w:val="00B73DEC"/>
    <w:pPr>
      <w:ind w:left="720"/>
      <w:contextualSpacing/>
    </w:pPr>
  </w:style>
  <w:style w:type="character" w:styleId="UnresolvedMention">
    <w:name w:val="Unresolved Mention"/>
    <w:basedOn w:val="DefaultParagraphFont"/>
    <w:uiPriority w:val="99"/>
    <w:semiHidden/>
    <w:unhideWhenUsed/>
    <w:rsid w:val="009C17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4448129">
      <w:bodyDiv w:val="1"/>
      <w:marLeft w:val="0"/>
      <w:marRight w:val="0"/>
      <w:marTop w:val="0"/>
      <w:marBottom w:val="0"/>
      <w:divBdr>
        <w:top w:val="none" w:sz="0" w:space="0" w:color="auto"/>
        <w:left w:val="none" w:sz="0" w:space="0" w:color="auto"/>
        <w:bottom w:val="none" w:sz="0" w:space="0" w:color="auto"/>
        <w:right w:val="none" w:sz="0" w:space="0" w:color="auto"/>
      </w:divBdr>
    </w:div>
    <w:div w:id="1828979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ymanalzein@hotmail.com"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aymanalzein@hotmail.co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eT\AppData\Roaming\Microsoft\Mallit\Siniharmaa%20ansioluettelo.dotx" TargetMode="External"/></Relationship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Asiakirja" ma:contentTypeID="0x010100869ED45FEF6F8C4B8E39E73260D81BB9" ma:contentTypeVersion="14" ma:contentTypeDescription="Luo uusi asiakirja." ma:contentTypeScope="" ma:versionID="cb70913fec7ae0ced5f35763e7ee6210">
  <xsd:schema xmlns:xsd="http://www.w3.org/2001/XMLSchema" xmlns:xs="http://www.w3.org/2001/XMLSchema" xmlns:p="http://schemas.microsoft.com/office/2006/metadata/properties" xmlns:ns3="97601bcd-ada4-44d1-a8b5-f3a728e0d798" xmlns:ns4="96000717-adb3-47d3-a8ec-13a909a8c284" targetNamespace="http://schemas.microsoft.com/office/2006/metadata/properties" ma:root="true" ma:fieldsID="3c5fda9e9b8260579e8b1747ce687263" ns3:_="" ns4:_="">
    <xsd:import namespace="97601bcd-ada4-44d1-a8b5-f3a728e0d798"/>
    <xsd:import namespace="96000717-adb3-47d3-a8ec-13a909a8c28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601bcd-ada4-44d1-a8b5-f3a728e0d7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6000717-adb3-47d3-a8ec-13a909a8c284" elementFormDefault="qualified">
    <xsd:import namespace="http://schemas.microsoft.com/office/2006/documentManagement/types"/>
    <xsd:import namespace="http://schemas.microsoft.com/office/infopath/2007/PartnerControls"/>
    <xsd:element name="SharedWithUsers" ma:index="10" nillable="true" ma:displayName="Jaett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Jakamisen tiedot" ma:internalName="SharedWithDetails" ma:readOnly="true">
      <xsd:simpleType>
        <xsd:restriction base="dms:Note">
          <xsd:maxLength value="255"/>
        </xsd:restriction>
      </xsd:simpleType>
    </xsd:element>
    <xsd:element name="SharingHintHash" ma:index="12" nillable="true" ma:displayName="Jakamisvihjeen hajautus"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7601bcd-ada4-44d1-a8b5-f3a728e0d79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49F7EF-6455-4428-950B-F7AA1AC5CC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601bcd-ada4-44d1-a8b5-f3a728e0d798"/>
    <ds:schemaRef ds:uri="96000717-adb3-47d3-a8ec-13a909a8c2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14EC26-251D-443A-AF4F-B15D0F3B0F84}">
  <ds:schemaRefs>
    <ds:schemaRef ds:uri="http://schemas.microsoft.com/office/2006/metadata/properties"/>
    <ds:schemaRef ds:uri="http://schemas.microsoft.com/office/infopath/2007/PartnerControls"/>
    <ds:schemaRef ds:uri="97601bcd-ada4-44d1-a8b5-f3a728e0d798"/>
  </ds:schemaRefs>
</ds:datastoreItem>
</file>

<file path=customXml/itemProps3.xml><?xml version="1.0" encoding="utf-8"?>
<ds:datastoreItem xmlns:ds="http://schemas.openxmlformats.org/officeDocument/2006/customXml" ds:itemID="{18506A0D-4821-47C2-BD9B-CACF27C6B108}">
  <ds:schemaRefs>
    <ds:schemaRef ds:uri="http://schemas.microsoft.com/sharepoint/v3/contenttype/forms"/>
  </ds:schemaRefs>
</ds:datastoreItem>
</file>

<file path=customXml/itemProps4.xml><?xml version="1.0" encoding="utf-8"?>
<ds:datastoreItem xmlns:ds="http://schemas.openxmlformats.org/officeDocument/2006/customXml" ds:itemID="{79AAC55B-55F3-4482-8980-383C5551D43F}">
  <ds:schemaRefs>
    <ds:schemaRef ds:uri="http://schemas.openxmlformats.org/officeDocument/2006/bibliography"/>
  </ds:schemaRefs>
</ds:datastoreItem>
</file>

<file path=docMetadata/LabelInfo.xml><?xml version="1.0" encoding="utf-8"?>
<clbl:labelList xmlns:clbl="http://schemas.microsoft.com/office/2020/mipLabelMetadata">
  <clbl:label id="{7fea2623-af8f-4fb8-b1cf-b63cc8e496aa}" enabled="1" method="Standard" siteId="{81fa766e-a349-4867-8bf4-ab35e250a08f}" removed="0"/>
</clbl:labelList>
</file>

<file path=docProps/app.xml><?xml version="1.0" encoding="utf-8"?>
<Properties xmlns="http://schemas.openxmlformats.org/officeDocument/2006/extended-properties" xmlns:vt="http://schemas.openxmlformats.org/officeDocument/2006/docPropsVTypes">
  <Template>Siniharmaa ansioluettelo.dotx</Template>
  <TotalTime>1</TotalTime>
  <Pages>1</Pages>
  <Words>3</Words>
  <Characters>19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Paulsson Pontus</dc:creator>
  <cp:keywords/>
  <dc:description/>
  <cp:lastModifiedBy>Alzein, Ayman</cp:lastModifiedBy>
  <cp:revision>3</cp:revision>
  <cp:lastPrinted>2026-05-16T09:26:00Z</cp:lastPrinted>
  <dcterms:created xsi:type="dcterms:W3CDTF">2026-10-10T10:32:00Z</dcterms:created>
  <dcterms:modified xsi:type="dcterms:W3CDTF">2026-10-10T10:33:00Z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0x010100869ED45FEF6F8C4B8E39E73260D81BB9</vt:lpwstr>
  </property>
  <property fmtid="{D5CDD505-2E9C-101B-9397-08002B2CF9AE}" pid="3" name="GrammarlyDocumentId">
    <vt:lpwstr>34592a89-3c90-4664-9bc3-73a371edef7b</vt:lpwstr>
  </property>
</Properties>
</file>